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1227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715253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140DEC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0B07766" w14:textId="77777777" w:rsidR="003218FF" w:rsidRPr="00B10E7E" w:rsidRDefault="003218FF" w:rsidP="003218FF">
      <w:pPr>
        <w:suppressAutoHyphens/>
        <w:autoSpaceDE w:val="0"/>
        <w:autoSpaceDN w:val="0"/>
        <w:adjustRightInd w:val="0"/>
        <w:ind w:firstLine="720"/>
        <w:jc w:val="center"/>
        <w:rPr>
          <w:lang w:val="en"/>
        </w:rPr>
      </w:pPr>
    </w:p>
    <w:p w14:paraId="6CE179EA"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58A98C0" wp14:editId="2112C54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0EFB7F" w14:textId="77777777" w:rsidR="003218FF" w:rsidRPr="00B10E7E" w:rsidRDefault="003218FF" w:rsidP="003218FF">
      <w:pPr>
        <w:suppressAutoHyphens/>
        <w:autoSpaceDE w:val="0"/>
        <w:autoSpaceDN w:val="0"/>
        <w:adjustRightInd w:val="0"/>
        <w:ind w:firstLine="720"/>
        <w:rPr>
          <w:b/>
          <w:bCs/>
          <w:sz w:val="28"/>
          <w:szCs w:val="28"/>
          <w:lang w:val="en"/>
        </w:rPr>
      </w:pPr>
    </w:p>
    <w:p w14:paraId="732EA6AC" w14:textId="38A1F0D8" w:rsidR="00172BAB"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920150">
        <w:rPr>
          <w:b/>
          <w:bCs/>
          <w:sz w:val="32"/>
          <w:szCs w:val="32"/>
          <w:lang w:val="en"/>
        </w:rPr>
        <w:t>BÁO CÁO CUỐI</w:t>
      </w:r>
      <w:r w:rsidR="00172BAB">
        <w:rPr>
          <w:b/>
          <w:bCs/>
          <w:sz w:val="32"/>
          <w:szCs w:val="32"/>
          <w:lang w:val="en"/>
        </w:rPr>
        <w:t xml:space="preserve"> KÌ</w:t>
      </w:r>
      <w:r w:rsidR="00DB7595">
        <w:rPr>
          <w:b/>
          <w:bCs/>
          <w:sz w:val="32"/>
          <w:szCs w:val="32"/>
          <w:lang w:val="en"/>
        </w:rPr>
        <w:t xml:space="preserve"> MÔN</w:t>
      </w:r>
    </w:p>
    <w:p w14:paraId="56D309C8" w14:textId="713BFBA0" w:rsidR="003218FF" w:rsidRPr="00B10E7E" w:rsidRDefault="00172BAB"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920150">
        <w:rPr>
          <w:b/>
          <w:bCs/>
          <w:sz w:val="32"/>
          <w:szCs w:val="32"/>
          <w:lang w:val="en"/>
        </w:rPr>
        <w:t>NHẬP MÔN HỌC MÁY</w:t>
      </w:r>
    </w:p>
    <w:p w14:paraId="792B24E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733BDAA" w14:textId="77777777" w:rsidR="003218FF" w:rsidRPr="00B10E7E" w:rsidRDefault="003218FF" w:rsidP="003218FF">
      <w:pPr>
        <w:suppressAutoHyphens/>
        <w:autoSpaceDE w:val="0"/>
        <w:autoSpaceDN w:val="0"/>
        <w:adjustRightInd w:val="0"/>
        <w:spacing w:line="360" w:lineRule="auto"/>
        <w:rPr>
          <w:b/>
          <w:bCs/>
          <w:lang w:val="en"/>
        </w:rPr>
      </w:pPr>
    </w:p>
    <w:p w14:paraId="7E6BDD3E" w14:textId="65928528"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0B139753" w14:textId="77777777" w:rsidR="003218FF" w:rsidRPr="00B10E7E" w:rsidRDefault="003218FF" w:rsidP="003218FF">
      <w:pPr>
        <w:suppressAutoHyphens/>
        <w:autoSpaceDE w:val="0"/>
        <w:autoSpaceDN w:val="0"/>
        <w:adjustRightInd w:val="0"/>
        <w:spacing w:line="360" w:lineRule="auto"/>
        <w:jc w:val="center"/>
        <w:rPr>
          <w:b/>
          <w:bCs/>
          <w:lang w:val="en"/>
        </w:rPr>
      </w:pPr>
    </w:p>
    <w:p w14:paraId="09A1121D" w14:textId="77777777" w:rsidR="003218FF" w:rsidRPr="00B10E7E" w:rsidRDefault="003218FF" w:rsidP="003218FF">
      <w:pPr>
        <w:suppressAutoHyphens/>
        <w:autoSpaceDE w:val="0"/>
        <w:autoSpaceDN w:val="0"/>
        <w:adjustRightInd w:val="0"/>
        <w:spacing w:line="360" w:lineRule="auto"/>
        <w:jc w:val="both"/>
        <w:rPr>
          <w:b/>
          <w:bCs/>
          <w:lang w:val="en"/>
        </w:rPr>
      </w:pPr>
    </w:p>
    <w:p w14:paraId="0340968A"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FDBE1DB" w14:textId="77777777" w:rsidR="003218FF" w:rsidRPr="00B10E7E" w:rsidRDefault="003218FF" w:rsidP="003218FF">
      <w:pPr>
        <w:suppressAutoHyphens/>
        <w:autoSpaceDE w:val="0"/>
        <w:autoSpaceDN w:val="0"/>
        <w:adjustRightInd w:val="0"/>
        <w:spacing w:line="360" w:lineRule="auto"/>
        <w:jc w:val="both"/>
        <w:rPr>
          <w:b/>
          <w:bCs/>
          <w:lang w:val="en"/>
        </w:rPr>
      </w:pPr>
    </w:p>
    <w:p w14:paraId="11747178" w14:textId="77777777" w:rsidR="003218FF" w:rsidRPr="00B10E7E" w:rsidRDefault="003218FF" w:rsidP="003218FF">
      <w:pPr>
        <w:suppressAutoHyphens/>
        <w:autoSpaceDE w:val="0"/>
        <w:autoSpaceDN w:val="0"/>
        <w:adjustRightInd w:val="0"/>
        <w:spacing w:line="360" w:lineRule="auto"/>
        <w:jc w:val="both"/>
        <w:rPr>
          <w:b/>
          <w:bCs/>
          <w:lang w:val="en"/>
        </w:rPr>
      </w:pPr>
    </w:p>
    <w:p w14:paraId="3B31CA15" w14:textId="77777777" w:rsidR="003218FF" w:rsidRPr="00B10E7E" w:rsidRDefault="003218FF" w:rsidP="003218FF">
      <w:pPr>
        <w:suppressAutoHyphens/>
        <w:autoSpaceDE w:val="0"/>
        <w:autoSpaceDN w:val="0"/>
        <w:adjustRightInd w:val="0"/>
        <w:spacing w:line="360" w:lineRule="auto"/>
        <w:jc w:val="both"/>
        <w:rPr>
          <w:b/>
          <w:bCs/>
          <w:lang w:val="en"/>
        </w:rPr>
      </w:pPr>
    </w:p>
    <w:p w14:paraId="00225808" w14:textId="1E448C5C" w:rsidR="003218FF" w:rsidRPr="00172BAB" w:rsidRDefault="003218FF" w:rsidP="003218FF">
      <w:pPr>
        <w:suppressAutoHyphens/>
        <w:autoSpaceDE w:val="0"/>
        <w:autoSpaceDN w:val="0"/>
        <w:adjustRightInd w:val="0"/>
        <w:spacing w:line="360" w:lineRule="auto"/>
        <w:jc w:val="right"/>
        <w:rPr>
          <w:sz w:val="28"/>
          <w:szCs w:val="28"/>
          <w:lang w:val="en-SG"/>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172BAB">
        <w:rPr>
          <w:b/>
          <w:sz w:val="28"/>
          <w:szCs w:val="28"/>
        </w:rPr>
        <w:t xml:space="preserve">hầy </w:t>
      </w:r>
      <w:r w:rsidR="00920150">
        <w:rPr>
          <w:b/>
          <w:sz w:val="28"/>
          <w:szCs w:val="28"/>
        </w:rPr>
        <w:t>Lê Anh Cường</w:t>
      </w:r>
    </w:p>
    <w:p w14:paraId="540108FE" w14:textId="0F73DD64" w:rsidR="00C2453C" w:rsidRPr="00920150" w:rsidRDefault="003218FF" w:rsidP="0092015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2453C">
        <w:rPr>
          <w:b/>
          <w:sz w:val="28"/>
          <w:szCs w:val="28"/>
        </w:rPr>
        <w:t>TRẦN HỮU QUANG TRƯỜNG – 52100</w:t>
      </w:r>
      <w:r w:rsidR="00EF2E20">
        <w:rPr>
          <w:b/>
          <w:sz w:val="28"/>
          <w:szCs w:val="28"/>
        </w:rPr>
        <w:t>941</w:t>
      </w:r>
    </w:p>
    <w:p w14:paraId="095777C9" w14:textId="63661177" w:rsidR="003218FF" w:rsidRPr="00172BAB" w:rsidRDefault="003218FF" w:rsidP="003218FF">
      <w:pPr>
        <w:suppressAutoHyphens/>
        <w:autoSpaceDE w:val="0"/>
        <w:autoSpaceDN w:val="0"/>
        <w:adjustRightInd w:val="0"/>
        <w:spacing w:line="360" w:lineRule="auto"/>
        <w:jc w:val="right"/>
        <w:rPr>
          <w:sz w:val="28"/>
          <w:szCs w:val="28"/>
          <w:lang w:val="en-SG"/>
        </w:rPr>
      </w:pPr>
      <w:r w:rsidRPr="00CA1C39">
        <w:rPr>
          <w:sz w:val="28"/>
          <w:szCs w:val="28"/>
          <w:lang w:val="vi-VN"/>
        </w:rPr>
        <w:t xml:space="preserve">Lớp       </w:t>
      </w:r>
      <w:r w:rsidRPr="00CA1C39">
        <w:rPr>
          <w:b/>
          <w:bCs/>
          <w:sz w:val="28"/>
          <w:szCs w:val="28"/>
          <w:lang w:val="vi-VN"/>
        </w:rPr>
        <w:t xml:space="preserve">:    </w:t>
      </w:r>
      <w:r w:rsidR="00EF2E20">
        <w:rPr>
          <w:b/>
          <w:bCs/>
          <w:sz w:val="28"/>
          <w:szCs w:val="28"/>
          <w:lang w:val="en-SG"/>
        </w:rPr>
        <w:t>21050301</w:t>
      </w:r>
    </w:p>
    <w:p w14:paraId="7B9B1057" w14:textId="60E4A648" w:rsidR="003218FF" w:rsidRPr="00172BAB" w:rsidRDefault="003218FF" w:rsidP="003218FF">
      <w:pPr>
        <w:suppressAutoHyphens/>
        <w:autoSpaceDE w:val="0"/>
        <w:autoSpaceDN w:val="0"/>
        <w:adjustRightInd w:val="0"/>
        <w:spacing w:line="360" w:lineRule="auto"/>
        <w:jc w:val="right"/>
        <w:rPr>
          <w:sz w:val="28"/>
          <w:szCs w:val="28"/>
          <w:lang w:val="en-SG"/>
        </w:rPr>
      </w:pPr>
      <w:r w:rsidRPr="00CA1C39">
        <w:rPr>
          <w:sz w:val="28"/>
          <w:szCs w:val="28"/>
          <w:lang w:val="vi-VN"/>
        </w:rPr>
        <w:t xml:space="preserve">Khoá    </w:t>
      </w:r>
      <w:r w:rsidRPr="00CA1C39">
        <w:rPr>
          <w:b/>
          <w:bCs/>
          <w:sz w:val="28"/>
          <w:szCs w:val="28"/>
          <w:lang w:val="vi-VN"/>
        </w:rPr>
        <w:t xml:space="preserve"> :    </w:t>
      </w:r>
      <w:r w:rsidR="00172BAB">
        <w:rPr>
          <w:b/>
          <w:bCs/>
          <w:sz w:val="28"/>
          <w:szCs w:val="28"/>
          <w:lang w:val="en-SG"/>
        </w:rPr>
        <w:t>25</w:t>
      </w:r>
    </w:p>
    <w:p w14:paraId="06CECDE6" w14:textId="77777777" w:rsidR="003218FF" w:rsidRDefault="003218FF" w:rsidP="003218FF">
      <w:pPr>
        <w:suppressAutoHyphens/>
        <w:autoSpaceDE w:val="0"/>
        <w:autoSpaceDN w:val="0"/>
        <w:adjustRightInd w:val="0"/>
        <w:jc w:val="center"/>
        <w:rPr>
          <w:b/>
          <w:bCs/>
          <w:lang w:val="vi-VN"/>
        </w:rPr>
      </w:pPr>
    </w:p>
    <w:p w14:paraId="46BDA06F" w14:textId="77777777" w:rsidR="002D4629" w:rsidRDefault="002D4629" w:rsidP="003218FF">
      <w:pPr>
        <w:suppressAutoHyphens/>
        <w:autoSpaceDE w:val="0"/>
        <w:autoSpaceDN w:val="0"/>
        <w:adjustRightInd w:val="0"/>
        <w:jc w:val="center"/>
        <w:rPr>
          <w:b/>
          <w:bCs/>
          <w:lang w:val="vi-VN"/>
        </w:rPr>
      </w:pPr>
    </w:p>
    <w:p w14:paraId="73C09EC8" w14:textId="77777777" w:rsidR="002D4629" w:rsidRDefault="002D4629" w:rsidP="003218FF">
      <w:pPr>
        <w:suppressAutoHyphens/>
        <w:autoSpaceDE w:val="0"/>
        <w:autoSpaceDN w:val="0"/>
        <w:adjustRightInd w:val="0"/>
        <w:jc w:val="center"/>
        <w:rPr>
          <w:b/>
          <w:bCs/>
          <w:lang w:val="vi-VN"/>
        </w:rPr>
      </w:pPr>
    </w:p>
    <w:p w14:paraId="3F986467" w14:textId="77777777" w:rsidR="002D4629" w:rsidRDefault="002D4629" w:rsidP="003218FF">
      <w:pPr>
        <w:suppressAutoHyphens/>
        <w:autoSpaceDE w:val="0"/>
        <w:autoSpaceDN w:val="0"/>
        <w:adjustRightInd w:val="0"/>
        <w:jc w:val="center"/>
        <w:rPr>
          <w:b/>
          <w:bCs/>
          <w:lang w:val="vi-VN"/>
        </w:rPr>
      </w:pPr>
    </w:p>
    <w:p w14:paraId="5450A619" w14:textId="3A7013B4" w:rsidR="00B118C8" w:rsidRPr="00172BAB" w:rsidRDefault="003218FF" w:rsidP="00291721">
      <w:pPr>
        <w:suppressAutoHyphens/>
        <w:autoSpaceDE w:val="0"/>
        <w:autoSpaceDN w:val="0"/>
        <w:adjustRightInd w:val="0"/>
        <w:jc w:val="center"/>
        <w:rPr>
          <w:b/>
          <w:bCs/>
          <w:iCs/>
          <w:sz w:val="28"/>
          <w:szCs w:val="28"/>
          <w:lang w:val="en-SG"/>
        </w:rPr>
        <w:sectPr w:rsidR="00B118C8" w:rsidRPr="00172BAB"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172BAB">
        <w:rPr>
          <w:b/>
          <w:bCs/>
          <w:iCs/>
          <w:sz w:val="28"/>
          <w:szCs w:val="28"/>
          <w:lang w:val="en-SG"/>
        </w:rPr>
        <w:t>23</w:t>
      </w:r>
    </w:p>
    <w:p w14:paraId="3500EF64"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7FEC8EC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312ED5D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CCD8545" w14:textId="77777777" w:rsidR="003218FF" w:rsidRPr="00B10E7E" w:rsidRDefault="003218FF" w:rsidP="003218FF">
      <w:pPr>
        <w:suppressAutoHyphens/>
        <w:autoSpaceDE w:val="0"/>
        <w:autoSpaceDN w:val="0"/>
        <w:adjustRightInd w:val="0"/>
        <w:ind w:firstLine="720"/>
        <w:jc w:val="center"/>
        <w:rPr>
          <w:lang w:val="en"/>
        </w:rPr>
      </w:pPr>
    </w:p>
    <w:p w14:paraId="237E99CF"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8282D15" wp14:editId="6856601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ADF69D9" w14:textId="77777777" w:rsidR="003218FF" w:rsidRPr="00B10E7E" w:rsidRDefault="003218FF" w:rsidP="003218FF">
      <w:pPr>
        <w:suppressAutoHyphens/>
        <w:autoSpaceDE w:val="0"/>
        <w:autoSpaceDN w:val="0"/>
        <w:adjustRightInd w:val="0"/>
        <w:ind w:firstLine="720"/>
        <w:rPr>
          <w:b/>
          <w:bCs/>
          <w:sz w:val="28"/>
          <w:szCs w:val="28"/>
          <w:lang w:val="en"/>
        </w:rPr>
      </w:pPr>
    </w:p>
    <w:p w14:paraId="77EC86E4" w14:textId="77777777" w:rsidR="003218FF" w:rsidRPr="00B10E7E" w:rsidRDefault="003218FF" w:rsidP="003218FF">
      <w:pPr>
        <w:suppressAutoHyphens/>
        <w:autoSpaceDE w:val="0"/>
        <w:autoSpaceDN w:val="0"/>
        <w:adjustRightInd w:val="0"/>
        <w:ind w:firstLine="720"/>
        <w:rPr>
          <w:b/>
          <w:bCs/>
          <w:sz w:val="28"/>
          <w:szCs w:val="28"/>
          <w:lang w:val="en"/>
        </w:rPr>
      </w:pPr>
    </w:p>
    <w:p w14:paraId="47FFC998" w14:textId="7178777A" w:rsidR="002D4629" w:rsidRDefault="00920150"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w:t>
      </w:r>
      <w:r w:rsidR="002069B2">
        <w:rPr>
          <w:b/>
          <w:bCs/>
          <w:sz w:val="32"/>
          <w:szCs w:val="32"/>
          <w:lang w:val="en"/>
        </w:rPr>
        <w:t xml:space="preserve"> KÌ</w:t>
      </w:r>
      <w:r w:rsidR="00E766EA" w:rsidRPr="00E766EA">
        <w:rPr>
          <w:b/>
          <w:bCs/>
          <w:sz w:val="32"/>
          <w:szCs w:val="32"/>
          <w:lang w:val="en"/>
        </w:rPr>
        <w:t xml:space="preserve"> MÔN</w:t>
      </w:r>
    </w:p>
    <w:p w14:paraId="3AE5B44B" w14:textId="2B337DBD" w:rsidR="002D4629" w:rsidRPr="00B10E7E" w:rsidRDefault="00920150" w:rsidP="00920150">
      <w:pPr>
        <w:suppressAutoHyphens/>
        <w:autoSpaceDE w:val="0"/>
        <w:autoSpaceDN w:val="0"/>
        <w:adjustRightInd w:val="0"/>
        <w:spacing w:line="360" w:lineRule="auto"/>
        <w:ind w:firstLine="720"/>
        <w:jc w:val="center"/>
        <w:rPr>
          <w:b/>
          <w:bCs/>
          <w:lang w:val="en"/>
        </w:rPr>
      </w:pPr>
      <w:r>
        <w:rPr>
          <w:b/>
          <w:bCs/>
          <w:sz w:val="32"/>
          <w:szCs w:val="32"/>
          <w:lang w:val="en"/>
        </w:rPr>
        <w:t>NHẬP MÔN HỌC MÁY</w:t>
      </w:r>
    </w:p>
    <w:p w14:paraId="1942868D" w14:textId="77777777" w:rsidR="002D4629" w:rsidRDefault="002D4629" w:rsidP="002D4629">
      <w:pPr>
        <w:suppressAutoHyphens/>
        <w:autoSpaceDE w:val="0"/>
        <w:autoSpaceDN w:val="0"/>
        <w:adjustRightInd w:val="0"/>
        <w:spacing w:line="360" w:lineRule="auto"/>
        <w:rPr>
          <w:b/>
          <w:bCs/>
          <w:lang w:val="en"/>
        </w:rPr>
      </w:pPr>
    </w:p>
    <w:p w14:paraId="283098E1" w14:textId="77777777" w:rsidR="00E766EA" w:rsidRDefault="00E766EA" w:rsidP="002D4629">
      <w:pPr>
        <w:suppressAutoHyphens/>
        <w:autoSpaceDE w:val="0"/>
        <w:autoSpaceDN w:val="0"/>
        <w:adjustRightInd w:val="0"/>
        <w:spacing w:line="360" w:lineRule="auto"/>
        <w:rPr>
          <w:b/>
          <w:bCs/>
          <w:lang w:val="en"/>
        </w:rPr>
      </w:pPr>
    </w:p>
    <w:p w14:paraId="3860C20E" w14:textId="5947B92B" w:rsidR="003218FF" w:rsidRPr="00B10E7E" w:rsidRDefault="003218FF" w:rsidP="003218FF">
      <w:pPr>
        <w:suppressAutoHyphens/>
        <w:autoSpaceDE w:val="0"/>
        <w:autoSpaceDN w:val="0"/>
        <w:adjustRightInd w:val="0"/>
        <w:spacing w:line="360" w:lineRule="auto"/>
        <w:jc w:val="center"/>
        <w:rPr>
          <w:sz w:val="48"/>
          <w:szCs w:val="48"/>
          <w:lang w:val="en"/>
        </w:rPr>
      </w:pPr>
    </w:p>
    <w:p w14:paraId="73015D30" w14:textId="77777777" w:rsidR="003218FF" w:rsidRPr="00B10E7E" w:rsidRDefault="003218FF" w:rsidP="003218FF">
      <w:pPr>
        <w:suppressAutoHyphens/>
        <w:autoSpaceDE w:val="0"/>
        <w:autoSpaceDN w:val="0"/>
        <w:adjustRightInd w:val="0"/>
        <w:jc w:val="both"/>
        <w:rPr>
          <w:b/>
          <w:bCs/>
          <w:lang w:val="en"/>
        </w:rPr>
      </w:pPr>
    </w:p>
    <w:p w14:paraId="1660ECEE" w14:textId="77777777" w:rsidR="003218FF" w:rsidRPr="00B10E7E" w:rsidRDefault="003218FF" w:rsidP="003218FF">
      <w:pPr>
        <w:suppressAutoHyphens/>
        <w:autoSpaceDE w:val="0"/>
        <w:autoSpaceDN w:val="0"/>
        <w:adjustRightInd w:val="0"/>
        <w:jc w:val="both"/>
        <w:rPr>
          <w:b/>
          <w:bCs/>
          <w:lang w:val="en"/>
        </w:rPr>
      </w:pPr>
    </w:p>
    <w:p w14:paraId="1F6E2EEB" w14:textId="77777777" w:rsidR="003218FF" w:rsidRDefault="003218FF" w:rsidP="003218FF">
      <w:pPr>
        <w:suppressAutoHyphens/>
        <w:autoSpaceDE w:val="0"/>
        <w:autoSpaceDN w:val="0"/>
        <w:adjustRightInd w:val="0"/>
        <w:jc w:val="both"/>
        <w:rPr>
          <w:b/>
          <w:bCs/>
          <w:lang w:val="en"/>
        </w:rPr>
      </w:pPr>
    </w:p>
    <w:p w14:paraId="610AB9A5" w14:textId="77777777" w:rsidR="003218FF" w:rsidRPr="00B10E7E" w:rsidRDefault="003218FF" w:rsidP="003218FF">
      <w:pPr>
        <w:suppressAutoHyphens/>
        <w:autoSpaceDE w:val="0"/>
        <w:autoSpaceDN w:val="0"/>
        <w:adjustRightInd w:val="0"/>
        <w:jc w:val="both"/>
        <w:rPr>
          <w:b/>
          <w:bCs/>
          <w:lang w:val="en"/>
        </w:rPr>
      </w:pPr>
    </w:p>
    <w:p w14:paraId="7380EBB2" w14:textId="77777777" w:rsidR="003218FF" w:rsidRPr="00B10E7E" w:rsidRDefault="003218FF" w:rsidP="003218FF">
      <w:pPr>
        <w:suppressAutoHyphens/>
        <w:autoSpaceDE w:val="0"/>
        <w:autoSpaceDN w:val="0"/>
        <w:adjustRightInd w:val="0"/>
        <w:jc w:val="both"/>
        <w:rPr>
          <w:b/>
          <w:bCs/>
          <w:lang w:val="en"/>
        </w:rPr>
      </w:pPr>
    </w:p>
    <w:p w14:paraId="33DEF610" w14:textId="2CC192B8" w:rsidR="003218FF" w:rsidRPr="00172BAB" w:rsidRDefault="003218FF" w:rsidP="003218FF">
      <w:pPr>
        <w:suppressAutoHyphens/>
        <w:autoSpaceDE w:val="0"/>
        <w:autoSpaceDN w:val="0"/>
        <w:adjustRightInd w:val="0"/>
        <w:jc w:val="right"/>
        <w:rPr>
          <w:sz w:val="28"/>
          <w:szCs w:val="28"/>
          <w:lang w:val="en-SG"/>
        </w:rPr>
      </w:pPr>
      <w:r w:rsidRPr="00B10E7E">
        <w:rPr>
          <w:sz w:val="28"/>
          <w:szCs w:val="28"/>
          <w:lang w:val="en"/>
        </w:rPr>
        <w:t>Người h</w:t>
      </w:r>
      <w:r w:rsidRPr="00B10E7E">
        <w:rPr>
          <w:sz w:val="28"/>
          <w:szCs w:val="28"/>
          <w:lang w:val="vi-VN"/>
        </w:rPr>
        <w:t xml:space="preserve">ướng dẫn: </w:t>
      </w:r>
      <w:r w:rsidR="00172BAB">
        <w:rPr>
          <w:b/>
          <w:sz w:val="28"/>
          <w:szCs w:val="28"/>
          <w:lang w:val="en-SG"/>
        </w:rPr>
        <w:t xml:space="preserve">Thầy </w:t>
      </w:r>
      <w:r w:rsidR="00920150">
        <w:rPr>
          <w:b/>
          <w:sz w:val="28"/>
          <w:szCs w:val="28"/>
          <w:lang w:val="en-SG"/>
        </w:rPr>
        <w:t>Lê Anh Cường</w:t>
      </w:r>
    </w:p>
    <w:p w14:paraId="28B36277" w14:textId="5A8304C4" w:rsidR="00C2453C" w:rsidRPr="00920150" w:rsidRDefault="003218FF" w:rsidP="00920150">
      <w:pPr>
        <w:suppressAutoHyphens/>
        <w:autoSpaceDE w:val="0"/>
        <w:autoSpaceDN w:val="0"/>
        <w:adjustRightInd w:val="0"/>
        <w:jc w:val="right"/>
        <w:rPr>
          <w:b/>
          <w:bCs/>
          <w:sz w:val="28"/>
          <w:szCs w:val="28"/>
          <w:lang w:val="en-SG"/>
        </w:rPr>
      </w:pPr>
      <w:r w:rsidRPr="00CA1C39">
        <w:rPr>
          <w:sz w:val="28"/>
          <w:szCs w:val="28"/>
          <w:lang w:val="vi-VN"/>
        </w:rPr>
        <w:t>Người thực hiện:</w:t>
      </w:r>
      <w:r w:rsidRPr="00CA1C39">
        <w:rPr>
          <w:b/>
          <w:bCs/>
          <w:sz w:val="28"/>
          <w:szCs w:val="28"/>
          <w:lang w:val="vi-VN"/>
        </w:rPr>
        <w:t xml:space="preserve">    </w:t>
      </w:r>
      <w:r w:rsidR="00C2453C">
        <w:rPr>
          <w:b/>
          <w:bCs/>
          <w:sz w:val="28"/>
          <w:szCs w:val="28"/>
          <w:lang w:val="en-SG"/>
        </w:rPr>
        <w:t xml:space="preserve">TRẦN HỮU QUANG TRƯỜNG – </w:t>
      </w:r>
      <w:r w:rsidR="00EF2E20">
        <w:rPr>
          <w:b/>
          <w:sz w:val="28"/>
          <w:szCs w:val="28"/>
        </w:rPr>
        <w:t>52100941</w:t>
      </w:r>
    </w:p>
    <w:p w14:paraId="0B08BBEF" w14:textId="51ADB4BA" w:rsidR="003218FF" w:rsidRPr="00172BAB" w:rsidRDefault="003218FF" w:rsidP="003218FF">
      <w:pPr>
        <w:suppressAutoHyphens/>
        <w:autoSpaceDE w:val="0"/>
        <w:autoSpaceDN w:val="0"/>
        <w:adjustRightInd w:val="0"/>
        <w:jc w:val="right"/>
        <w:rPr>
          <w:sz w:val="28"/>
          <w:szCs w:val="28"/>
          <w:lang w:val="en-SG"/>
        </w:rPr>
      </w:pPr>
      <w:r w:rsidRPr="00CA1C39">
        <w:rPr>
          <w:sz w:val="28"/>
          <w:szCs w:val="28"/>
          <w:lang w:val="vi-VN"/>
        </w:rPr>
        <w:t xml:space="preserve">Lớp       </w:t>
      </w:r>
      <w:r w:rsidRPr="00CA1C39">
        <w:rPr>
          <w:b/>
          <w:bCs/>
          <w:sz w:val="28"/>
          <w:szCs w:val="28"/>
          <w:lang w:val="vi-VN"/>
        </w:rPr>
        <w:t xml:space="preserve">:    </w:t>
      </w:r>
      <w:r w:rsidR="006C270A">
        <w:rPr>
          <w:b/>
          <w:bCs/>
          <w:sz w:val="28"/>
          <w:szCs w:val="28"/>
          <w:lang w:val="en-SG"/>
        </w:rPr>
        <w:t xml:space="preserve">21050301 </w:t>
      </w:r>
    </w:p>
    <w:p w14:paraId="691E808F" w14:textId="38B44A8E" w:rsidR="003218FF" w:rsidRPr="00172BAB" w:rsidRDefault="003218FF" w:rsidP="003218FF">
      <w:pPr>
        <w:suppressAutoHyphens/>
        <w:autoSpaceDE w:val="0"/>
        <w:autoSpaceDN w:val="0"/>
        <w:adjustRightInd w:val="0"/>
        <w:jc w:val="right"/>
        <w:rPr>
          <w:sz w:val="28"/>
          <w:szCs w:val="28"/>
          <w:lang w:val="en-SG"/>
        </w:rPr>
      </w:pPr>
      <w:r w:rsidRPr="00CA1C39">
        <w:rPr>
          <w:sz w:val="28"/>
          <w:szCs w:val="28"/>
          <w:lang w:val="vi-VN"/>
        </w:rPr>
        <w:t xml:space="preserve">Khoá    </w:t>
      </w:r>
      <w:r w:rsidRPr="00CA1C39">
        <w:rPr>
          <w:b/>
          <w:bCs/>
          <w:sz w:val="28"/>
          <w:szCs w:val="28"/>
          <w:lang w:val="vi-VN"/>
        </w:rPr>
        <w:t xml:space="preserve"> :    </w:t>
      </w:r>
      <w:r w:rsidR="00172BAB">
        <w:rPr>
          <w:b/>
          <w:bCs/>
          <w:sz w:val="28"/>
          <w:szCs w:val="28"/>
          <w:lang w:val="en-SG"/>
        </w:rPr>
        <w:t>25</w:t>
      </w:r>
    </w:p>
    <w:p w14:paraId="5236EBC1" w14:textId="77777777" w:rsidR="003218FF" w:rsidRDefault="003218FF" w:rsidP="003218FF">
      <w:pPr>
        <w:suppressAutoHyphens/>
        <w:autoSpaceDE w:val="0"/>
        <w:autoSpaceDN w:val="0"/>
        <w:adjustRightInd w:val="0"/>
        <w:rPr>
          <w:b/>
          <w:bCs/>
          <w:sz w:val="28"/>
          <w:szCs w:val="28"/>
          <w:lang w:val="vi-VN"/>
        </w:rPr>
      </w:pPr>
    </w:p>
    <w:p w14:paraId="1FFF23FB" w14:textId="77777777" w:rsidR="002D4629" w:rsidRDefault="002D4629" w:rsidP="003218FF">
      <w:pPr>
        <w:suppressAutoHyphens/>
        <w:autoSpaceDE w:val="0"/>
        <w:autoSpaceDN w:val="0"/>
        <w:adjustRightInd w:val="0"/>
        <w:rPr>
          <w:b/>
          <w:bCs/>
          <w:sz w:val="28"/>
          <w:szCs w:val="28"/>
          <w:lang w:val="vi-VN"/>
        </w:rPr>
      </w:pPr>
    </w:p>
    <w:p w14:paraId="1A1417FF" w14:textId="77777777" w:rsidR="002D4629" w:rsidRDefault="002D4629" w:rsidP="003218FF">
      <w:pPr>
        <w:suppressAutoHyphens/>
        <w:autoSpaceDE w:val="0"/>
        <w:autoSpaceDN w:val="0"/>
        <w:adjustRightInd w:val="0"/>
        <w:rPr>
          <w:b/>
          <w:bCs/>
          <w:sz w:val="28"/>
          <w:szCs w:val="28"/>
          <w:lang w:val="vi-VN"/>
        </w:rPr>
      </w:pPr>
    </w:p>
    <w:p w14:paraId="0FE953E0" w14:textId="77777777" w:rsidR="002D4629" w:rsidRDefault="002D4629" w:rsidP="003218FF">
      <w:pPr>
        <w:suppressAutoHyphens/>
        <w:autoSpaceDE w:val="0"/>
        <w:autoSpaceDN w:val="0"/>
        <w:adjustRightInd w:val="0"/>
        <w:rPr>
          <w:b/>
          <w:bCs/>
          <w:sz w:val="28"/>
          <w:szCs w:val="28"/>
          <w:lang w:val="vi-VN"/>
        </w:rPr>
      </w:pPr>
    </w:p>
    <w:p w14:paraId="054381BC" w14:textId="77777777" w:rsidR="002D4629" w:rsidRPr="00CA1C39" w:rsidRDefault="002D4629" w:rsidP="003218FF">
      <w:pPr>
        <w:suppressAutoHyphens/>
        <w:autoSpaceDE w:val="0"/>
        <w:autoSpaceDN w:val="0"/>
        <w:adjustRightInd w:val="0"/>
        <w:rPr>
          <w:b/>
          <w:bCs/>
          <w:sz w:val="28"/>
          <w:szCs w:val="28"/>
          <w:lang w:val="vi-VN"/>
        </w:rPr>
      </w:pPr>
    </w:p>
    <w:p w14:paraId="09D4B61C" w14:textId="77777777" w:rsidR="003218FF" w:rsidRPr="00CA1C39" w:rsidRDefault="003218FF" w:rsidP="003218FF">
      <w:pPr>
        <w:suppressAutoHyphens/>
        <w:autoSpaceDE w:val="0"/>
        <w:autoSpaceDN w:val="0"/>
        <w:adjustRightInd w:val="0"/>
        <w:jc w:val="center"/>
        <w:rPr>
          <w:b/>
          <w:bCs/>
          <w:lang w:val="vi-VN"/>
        </w:rPr>
      </w:pPr>
    </w:p>
    <w:p w14:paraId="405AF51D" w14:textId="1DB39186" w:rsidR="00B118C8" w:rsidRPr="00172BAB" w:rsidRDefault="003218FF" w:rsidP="003218FF">
      <w:pPr>
        <w:suppressAutoHyphens/>
        <w:autoSpaceDE w:val="0"/>
        <w:autoSpaceDN w:val="0"/>
        <w:adjustRightInd w:val="0"/>
        <w:jc w:val="center"/>
        <w:rPr>
          <w:b/>
          <w:bCs/>
          <w:iCs/>
          <w:sz w:val="28"/>
          <w:szCs w:val="28"/>
          <w:lang w:val="en-SG"/>
        </w:rPr>
        <w:sectPr w:rsidR="00B118C8" w:rsidRPr="00172BAB"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172BAB">
        <w:rPr>
          <w:b/>
          <w:bCs/>
          <w:iCs/>
          <w:sz w:val="28"/>
          <w:szCs w:val="28"/>
          <w:lang w:val="en-SG"/>
        </w:rPr>
        <w:t>2023</w:t>
      </w:r>
    </w:p>
    <w:p w14:paraId="7C7A2210" w14:textId="77777777" w:rsidR="00BB2B2A" w:rsidRPr="00DB7595" w:rsidRDefault="00BB2B2A" w:rsidP="00530EE1">
      <w:pPr>
        <w:pStyle w:val="Chng"/>
        <w:jc w:val="center"/>
        <w:outlineLvl w:val="0"/>
        <w:rPr>
          <w:lang w:val="vi-VN"/>
        </w:rPr>
      </w:pPr>
      <w:bookmarkStart w:id="0" w:name="_Toc150723456"/>
      <w:bookmarkStart w:id="1" w:name="_Toc154255918"/>
      <w:bookmarkStart w:id="2" w:name="_Toc154261850"/>
      <w:r w:rsidRPr="00DB7595">
        <w:rPr>
          <w:lang w:val="vi-VN"/>
        </w:rPr>
        <w:lastRenderedPageBreak/>
        <w:t>LỜI CẢM ƠN</w:t>
      </w:r>
      <w:bookmarkEnd w:id="0"/>
      <w:bookmarkEnd w:id="1"/>
      <w:bookmarkEnd w:id="2"/>
    </w:p>
    <w:p w14:paraId="7E72052D" w14:textId="1026B263" w:rsidR="00172BAB" w:rsidRPr="006D5A79" w:rsidRDefault="00172BAB" w:rsidP="00172BAB">
      <w:pPr>
        <w:tabs>
          <w:tab w:val="left" w:leader="dot" w:pos="0"/>
          <w:tab w:val="left" w:leader="dot" w:pos="9072"/>
        </w:tabs>
        <w:spacing w:before="181" w:line="300" w:lineRule="auto"/>
        <w:ind w:left="147" w:right="278" w:firstLine="675"/>
        <w:jc w:val="both"/>
        <w:rPr>
          <w:sz w:val="26"/>
          <w:szCs w:val="26"/>
          <w:lang w:val="vi-VN"/>
        </w:rPr>
      </w:pPr>
      <w:r w:rsidRPr="006D5A79">
        <w:rPr>
          <w:sz w:val="26"/>
          <w:szCs w:val="26"/>
          <w:lang w:val="vi-VN"/>
        </w:rPr>
        <w:t xml:space="preserve">Lời đầu tiên, </w:t>
      </w:r>
      <w:r>
        <w:rPr>
          <w:sz w:val="26"/>
          <w:szCs w:val="26"/>
          <w:lang w:val="en-SG"/>
        </w:rPr>
        <w:t xml:space="preserve">chúng </w:t>
      </w:r>
      <w:r w:rsidRPr="006D5A79">
        <w:rPr>
          <w:sz w:val="26"/>
          <w:szCs w:val="26"/>
          <w:lang w:val="vi-VN"/>
        </w:rPr>
        <w:t>em xin gửi lời cảm ơn chân thành đến Trường Đại học Tôn Đức</w:t>
      </w:r>
      <w:r>
        <w:rPr>
          <w:sz w:val="26"/>
          <w:szCs w:val="26"/>
          <w:lang w:val="en-SG"/>
        </w:rPr>
        <w:t xml:space="preserve"> </w:t>
      </w:r>
      <w:r w:rsidRPr="006D5A79">
        <w:rPr>
          <w:sz w:val="26"/>
          <w:szCs w:val="26"/>
          <w:lang w:val="vi-VN"/>
        </w:rPr>
        <w:t>Thắng đã đưa môn học</w:t>
      </w:r>
      <w:r w:rsidR="006C270A">
        <w:rPr>
          <w:sz w:val="26"/>
          <w:szCs w:val="26"/>
        </w:rPr>
        <w:t xml:space="preserve"> </w:t>
      </w:r>
      <w:r w:rsidR="006C1404">
        <w:rPr>
          <w:sz w:val="26"/>
          <w:szCs w:val="26"/>
        </w:rPr>
        <w:t xml:space="preserve">Nhập môn học máy </w:t>
      </w:r>
      <w:r w:rsidRPr="006D5A79">
        <w:rPr>
          <w:sz w:val="26"/>
          <w:szCs w:val="26"/>
          <w:lang w:val="vi-VN"/>
        </w:rPr>
        <w:t>vào chương</w:t>
      </w:r>
      <w:r>
        <w:rPr>
          <w:sz w:val="26"/>
          <w:szCs w:val="26"/>
          <w:lang w:val="en-SG"/>
        </w:rPr>
        <w:t xml:space="preserve"> </w:t>
      </w:r>
      <w:r w:rsidRPr="006D5A79">
        <w:rPr>
          <w:sz w:val="26"/>
          <w:szCs w:val="26"/>
          <w:lang w:val="vi-VN"/>
        </w:rPr>
        <w:t>trình giảng dạy. Xin cảm ơn khoa Công nghệ thông</w:t>
      </w:r>
      <w:r>
        <w:rPr>
          <w:sz w:val="26"/>
          <w:szCs w:val="26"/>
          <w:lang w:val="en-SG"/>
        </w:rPr>
        <w:t xml:space="preserve"> </w:t>
      </w:r>
      <w:r w:rsidRPr="006D5A79">
        <w:rPr>
          <w:sz w:val="26"/>
          <w:szCs w:val="26"/>
          <w:lang w:val="vi-VN"/>
        </w:rPr>
        <w:t>tin đã cung cấp những tài liệu học tập đầy đủ, chi tiết.</w:t>
      </w:r>
    </w:p>
    <w:p w14:paraId="773D8163" w14:textId="63F923CD" w:rsidR="00172BAB" w:rsidRPr="00455DA0" w:rsidRDefault="00172BAB" w:rsidP="00172BAB">
      <w:pPr>
        <w:tabs>
          <w:tab w:val="left" w:leader="dot" w:pos="0"/>
          <w:tab w:val="left" w:leader="dot" w:pos="9072"/>
        </w:tabs>
        <w:spacing w:before="181" w:line="300" w:lineRule="auto"/>
        <w:ind w:left="147" w:right="278" w:firstLine="675"/>
        <w:jc w:val="both"/>
        <w:rPr>
          <w:sz w:val="26"/>
          <w:szCs w:val="26"/>
          <w:lang w:val="en-SG"/>
        </w:rPr>
      </w:pPr>
      <w:r w:rsidRPr="006D5A79">
        <w:rPr>
          <w:sz w:val="26"/>
          <w:szCs w:val="26"/>
          <w:lang w:val="vi-VN"/>
        </w:rPr>
        <w:t>Xin gửi lời cảm ơn chân thành đến giảng viên lí thuyết</w:t>
      </w:r>
      <w:r>
        <w:rPr>
          <w:sz w:val="26"/>
          <w:szCs w:val="26"/>
          <w:lang w:val="en-SG"/>
        </w:rPr>
        <w:t xml:space="preserve"> và thực hành</w:t>
      </w:r>
      <w:r w:rsidRPr="006D5A79">
        <w:rPr>
          <w:sz w:val="26"/>
          <w:szCs w:val="26"/>
          <w:lang w:val="vi-VN"/>
        </w:rPr>
        <w:t xml:space="preserve"> bộ môn </w:t>
      </w:r>
      <w:r>
        <w:rPr>
          <w:sz w:val="26"/>
          <w:szCs w:val="26"/>
          <w:lang w:val="vi-VN"/>
        </w:rPr>
        <w:t>–</w:t>
      </w:r>
      <w:r w:rsidRPr="006D5A79">
        <w:rPr>
          <w:sz w:val="26"/>
          <w:szCs w:val="26"/>
          <w:lang w:val="vi-VN"/>
        </w:rPr>
        <w:t xml:space="preserve"> </w:t>
      </w:r>
      <w:r>
        <w:rPr>
          <w:sz w:val="26"/>
          <w:szCs w:val="26"/>
          <w:lang w:val="en-SG"/>
        </w:rPr>
        <w:t xml:space="preserve">thầy </w:t>
      </w:r>
      <w:r w:rsidR="006C1404">
        <w:rPr>
          <w:sz w:val="26"/>
          <w:szCs w:val="26"/>
          <w:lang w:val="en-SG"/>
        </w:rPr>
        <w:t>Lê Anh Cường</w:t>
      </w:r>
      <w:r>
        <w:rPr>
          <w:sz w:val="26"/>
          <w:szCs w:val="26"/>
          <w:lang w:val="en-SG"/>
        </w:rPr>
        <w:t xml:space="preserve">, người đã tận tình giảng dạy em trong suốt quá trình tham gia môn học. Thầy đã tâm huyết truyền đạt những kiến thức khó nhằn một cách dễ hiểu và dễ tiếp thu. Em rất biết ơn những bài tập thầy giao đã giúp em củng cố kiến thức, những buổi chữa bài tập rất hữu ích đã giải đáp mọi thắc mắc của em. Những buổi học thực hành đã giúp em áp dụng được những kiến thức lí thuyết vào những bài toán thực tế thú vị và đã cho em thấy được tính ứng dụng rộng lớn của môn </w:t>
      </w:r>
      <w:r w:rsidR="00B35737">
        <w:rPr>
          <w:sz w:val="26"/>
          <w:szCs w:val="26"/>
          <w:lang w:val="en-SG"/>
        </w:rPr>
        <w:t xml:space="preserve">Nhập môn học máy </w:t>
      </w:r>
      <w:r>
        <w:rPr>
          <w:sz w:val="26"/>
          <w:szCs w:val="26"/>
          <w:lang w:val="en-SG"/>
        </w:rPr>
        <w:t xml:space="preserve">trong ngành học của em nói riêng và trong cuộc sống nói chung.  </w:t>
      </w:r>
    </w:p>
    <w:p w14:paraId="0D999E7E" w14:textId="77777777" w:rsidR="00172BAB" w:rsidRDefault="00172BAB" w:rsidP="00172BAB">
      <w:pPr>
        <w:tabs>
          <w:tab w:val="left" w:leader="dot" w:pos="0"/>
          <w:tab w:val="left" w:leader="dot" w:pos="9072"/>
        </w:tabs>
        <w:spacing w:before="181" w:line="300" w:lineRule="auto"/>
        <w:ind w:left="147" w:right="278" w:firstLine="675"/>
        <w:jc w:val="both"/>
        <w:rPr>
          <w:sz w:val="26"/>
          <w:szCs w:val="26"/>
          <w:lang w:val="vi-VN"/>
        </w:rPr>
      </w:pPr>
      <w:r w:rsidRPr="006D5A79">
        <w:rPr>
          <w:sz w:val="26"/>
          <w:szCs w:val="26"/>
          <w:lang w:val="vi-VN"/>
        </w:rPr>
        <w:t>Em xin trân trọng cảm ơn!</w:t>
      </w:r>
    </w:p>
    <w:p w14:paraId="7479B96B" w14:textId="3D173FB9" w:rsidR="00BB2B2A" w:rsidRPr="00DB7595" w:rsidRDefault="00BB2B2A" w:rsidP="0064189C">
      <w:pPr>
        <w:pStyle w:val="Nidungvnbn"/>
        <w:rPr>
          <w:b/>
          <w:bCs/>
          <w:sz w:val="32"/>
          <w:szCs w:val="32"/>
          <w:lang w:val="vi-VN"/>
        </w:rPr>
      </w:pPr>
      <w:r w:rsidRPr="00DB7595">
        <w:rPr>
          <w:b/>
          <w:bCs/>
          <w:sz w:val="32"/>
          <w:szCs w:val="32"/>
          <w:lang w:val="vi-VN"/>
        </w:rPr>
        <w:br w:type="page"/>
      </w:r>
    </w:p>
    <w:p w14:paraId="7CCB3694"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AF9BD9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9EAD3A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0C73F75" w14:textId="5C5770BD"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172BAB">
        <w:rPr>
          <w:sz w:val="26"/>
          <w:szCs w:val="26"/>
          <w:lang w:val="en-SG"/>
        </w:rPr>
        <w:t xml:space="preserve">Thầy Trần </w:t>
      </w:r>
      <w:r w:rsidR="00063DD7">
        <w:rPr>
          <w:sz w:val="26"/>
          <w:szCs w:val="26"/>
          <w:lang w:val="en-SG"/>
        </w:rPr>
        <w:t>Bảo Tín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6DA3A8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D052543"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97366B5" w14:textId="32195076"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840962">
        <w:rPr>
          <w:i/>
          <w:sz w:val="26"/>
          <w:szCs w:val="26"/>
          <w:lang w:val="en-SG"/>
        </w:rPr>
        <w:t>1</w:t>
      </w:r>
      <w:r w:rsidRPr="00DB7595">
        <w:rPr>
          <w:i/>
          <w:sz w:val="26"/>
          <w:szCs w:val="26"/>
          <w:lang w:val="vi-VN"/>
        </w:rPr>
        <w:t xml:space="preserve">  tháng </w:t>
      </w:r>
      <w:r w:rsidR="00172BAB">
        <w:rPr>
          <w:i/>
          <w:sz w:val="26"/>
          <w:szCs w:val="26"/>
          <w:lang w:val="en-SG"/>
        </w:rPr>
        <w:t>1</w:t>
      </w:r>
      <w:r w:rsidR="00840962">
        <w:rPr>
          <w:i/>
          <w:sz w:val="26"/>
          <w:szCs w:val="26"/>
          <w:lang w:val="en-SG"/>
        </w:rPr>
        <w:t>2</w:t>
      </w:r>
      <w:r w:rsidRPr="00DB7595">
        <w:rPr>
          <w:i/>
          <w:sz w:val="26"/>
          <w:szCs w:val="26"/>
          <w:lang w:val="vi-VN"/>
        </w:rPr>
        <w:t xml:space="preserve">  năm </w:t>
      </w:r>
      <w:r w:rsidR="00172BAB">
        <w:rPr>
          <w:i/>
          <w:sz w:val="26"/>
          <w:szCs w:val="26"/>
          <w:lang w:val="en-SG"/>
        </w:rPr>
        <w:t>2023</w:t>
      </w:r>
      <w:r w:rsidRPr="00DB7595">
        <w:rPr>
          <w:i/>
          <w:sz w:val="26"/>
          <w:szCs w:val="26"/>
          <w:lang w:val="vi-VN"/>
        </w:rPr>
        <w:t xml:space="preserve">     </w:t>
      </w:r>
    </w:p>
    <w:p w14:paraId="5B383932"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EB6253A" w14:textId="157889CB" w:rsidR="00063DD7" w:rsidRPr="005945A6"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58241C2" w14:textId="77777777" w:rsidR="00063DD7" w:rsidRDefault="00063DD7" w:rsidP="00BB2B2A">
      <w:pPr>
        <w:tabs>
          <w:tab w:val="center" w:pos="6379"/>
        </w:tabs>
        <w:spacing w:after="200" w:line="276" w:lineRule="auto"/>
        <w:rPr>
          <w:i/>
          <w:sz w:val="26"/>
          <w:szCs w:val="26"/>
          <w:lang w:val="en-SG"/>
        </w:rPr>
      </w:pPr>
    </w:p>
    <w:p w14:paraId="0118FD85" w14:textId="49C9200A" w:rsidR="00063DD7" w:rsidRDefault="00063DD7" w:rsidP="00BB2B2A">
      <w:pPr>
        <w:tabs>
          <w:tab w:val="center" w:pos="6379"/>
        </w:tabs>
        <w:spacing w:after="200" w:line="276" w:lineRule="auto"/>
        <w:rPr>
          <w:i/>
          <w:sz w:val="26"/>
          <w:szCs w:val="26"/>
          <w:lang w:val="en-SG"/>
        </w:rPr>
      </w:pPr>
      <w:r>
        <w:rPr>
          <w:i/>
          <w:sz w:val="26"/>
          <w:szCs w:val="26"/>
          <w:lang w:val="en-SG"/>
        </w:rPr>
        <w:tab/>
        <w:t>Trần Hữu Quang Trường</w:t>
      </w:r>
    </w:p>
    <w:p w14:paraId="69D1B61A" w14:textId="1A76EFA6" w:rsidR="00BB2B2A" w:rsidRDefault="00BB2B2A">
      <w:pPr>
        <w:spacing w:after="200" w:line="276" w:lineRule="auto"/>
        <w:rPr>
          <w:i/>
          <w:sz w:val="26"/>
          <w:szCs w:val="26"/>
          <w:lang w:val="vi-VN"/>
        </w:rPr>
      </w:pPr>
    </w:p>
    <w:p w14:paraId="7175611E" w14:textId="77777777" w:rsidR="005945A6" w:rsidRDefault="005945A6">
      <w:pPr>
        <w:spacing w:after="200" w:line="276" w:lineRule="auto"/>
        <w:rPr>
          <w:i/>
          <w:sz w:val="26"/>
          <w:szCs w:val="26"/>
          <w:lang w:val="vi-VN"/>
        </w:rPr>
      </w:pPr>
    </w:p>
    <w:p w14:paraId="221830B8" w14:textId="77777777" w:rsidR="005945A6" w:rsidRDefault="005945A6">
      <w:pPr>
        <w:spacing w:after="200" w:line="276" w:lineRule="auto"/>
        <w:rPr>
          <w:i/>
          <w:sz w:val="26"/>
          <w:szCs w:val="26"/>
          <w:lang w:val="vi-VN"/>
        </w:rPr>
      </w:pPr>
    </w:p>
    <w:p w14:paraId="5BBD9352" w14:textId="77777777" w:rsidR="005945A6" w:rsidRDefault="005945A6">
      <w:pPr>
        <w:spacing w:after="200" w:line="276" w:lineRule="auto"/>
        <w:rPr>
          <w:i/>
          <w:sz w:val="26"/>
          <w:szCs w:val="26"/>
          <w:lang w:val="vi-VN"/>
        </w:rPr>
      </w:pPr>
    </w:p>
    <w:p w14:paraId="0E50DA71" w14:textId="77777777" w:rsidR="005945A6" w:rsidRDefault="005945A6">
      <w:pPr>
        <w:spacing w:after="200" w:line="276" w:lineRule="auto"/>
        <w:rPr>
          <w:i/>
          <w:sz w:val="26"/>
          <w:szCs w:val="26"/>
          <w:lang w:val="vi-VN"/>
        </w:rPr>
      </w:pPr>
    </w:p>
    <w:p w14:paraId="314EA815" w14:textId="77777777" w:rsidR="005945A6" w:rsidRDefault="005945A6">
      <w:pPr>
        <w:spacing w:after="200" w:line="276" w:lineRule="auto"/>
        <w:rPr>
          <w:i/>
          <w:sz w:val="26"/>
          <w:szCs w:val="26"/>
          <w:lang w:val="vi-VN"/>
        </w:rPr>
      </w:pPr>
    </w:p>
    <w:p w14:paraId="7526DB93" w14:textId="77777777" w:rsidR="005945A6" w:rsidRPr="00DB7595" w:rsidRDefault="005945A6">
      <w:pPr>
        <w:spacing w:after="200" w:line="276" w:lineRule="auto"/>
        <w:rPr>
          <w:i/>
          <w:sz w:val="26"/>
          <w:szCs w:val="26"/>
          <w:lang w:val="vi-VN"/>
        </w:rPr>
      </w:pPr>
    </w:p>
    <w:p w14:paraId="2D43F26A" w14:textId="21ED092A" w:rsidR="00B118C8" w:rsidRPr="00B118C8" w:rsidRDefault="00B118C8" w:rsidP="00AB44AF">
      <w:pPr>
        <w:pStyle w:val="Chng"/>
        <w:rPr>
          <w:lang w:val="vi-VN"/>
        </w:rPr>
      </w:pPr>
      <w:bookmarkStart w:id="3" w:name="_Toc150723457"/>
      <w:r w:rsidRPr="00B118C8">
        <w:rPr>
          <w:lang w:val="vi-VN"/>
        </w:rPr>
        <w:lastRenderedPageBreak/>
        <w:t>PHẦN XÁC NHẬN VÀ ĐÁNH GIÁ CỦA GIẢNG VIÊN</w:t>
      </w:r>
      <w:bookmarkEnd w:id="3"/>
    </w:p>
    <w:p w14:paraId="22B7A6B9" w14:textId="77777777" w:rsidR="00B118C8" w:rsidRPr="002D796D" w:rsidRDefault="00B118C8" w:rsidP="002D796D">
      <w:pPr>
        <w:pStyle w:val="Nidungvnbn"/>
        <w:rPr>
          <w:b/>
          <w:lang w:val="vi-VN"/>
        </w:rPr>
      </w:pPr>
      <w:r w:rsidRPr="002D796D">
        <w:rPr>
          <w:b/>
          <w:lang w:val="vi-VN"/>
        </w:rPr>
        <w:t>Phần xác nhận của GV hướng dẫn</w:t>
      </w:r>
    </w:p>
    <w:p w14:paraId="7A83D55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9CEF3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591948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CFAE0F2" w14:textId="77777777" w:rsidR="00B118C8" w:rsidRPr="00DC2276" w:rsidRDefault="00B118C8">
      <w:pPr>
        <w:spacing w:after="200" w:line="276" w:lineRule="auto"/>
        <w:rPr>
          <w:lang w:val="vi-VN"/>
        </w:rPr>
      </w:pPr>
    </w:p>
    <w:p w14:paraId="4F9473B6" w14:textId="77777777" w:rsidR="00B118C8" w:rsidRPr="00DC2276" w:rsidRDefault="00B118C8">
      <w:pPr>
        <w:spacing w:after="200" w:line="276" w:lineRule="auto"/>
        <w:rPr>
          <w:lang w:val="vi-VN"/>
        </w:rPr>
      </w:pPr>
    </w:p>
    <w:p w14:paraId="0D27F81E" w14:textId="77777777" w:rsidR="00B118C8" w:rsidRPr="00DC2276" w:rsidRDefault="00B118C8">
      <w:pPr>
        <w:spacing w:after="200" w:line="276" w:lineRule="auto"/>
        <w:rPr>
          <w:lang w:val="vi-VN"/>
        </w:rPr>
      </w:pPr>
    </w:p>
    <w:p w14:paraId="5166590F" w14:textId="77777777" w:rsidR="00B118C8" w:rsidRPr="00DC2276" w:rsidRDefault="00B118C8" w:rsidP="002D796D">
      <w:pPr>
        <w:pStyle w:val="Nidungvnbn"/>
        <w:rPr>
          <w:b/>
          <w:lang w:val="vi-VN"/>
        </w:rPr>
      </w:pPr>
      <w:r w:rsidRPr="00DC2276">
        <w:rPr>
          <w:b/>
          <w:lang w:val="vi-VN"/>
        </w:rPr>
        <w:t>Phần đánh giá của GV chấm bài</w:t>
      </w:r>
    </w:p>
    <w:p w14:paraId="5E737D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96E4D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AD5173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E88B65" w14:textId="77777777" w:rsidR="00B118C8" w:rsidRPr="00DC2276" w:rsidRDefault="00B118C8" w:rsidP="00B118C8">
      <w:pPr>
        <w:spacing w:after="200" w:line="276" w:lineRule="auto"/>
        <w:rPr>
          <w:lang w:val="vi-VN"/>
        </w:rPr>
      </w:pPr>
    </w:p>
    <w:p w14:paraId="3338898B" w14:textId="77777777" w:rsidR="00B118C8" w:rsidRPr="00DC2276" w:rsidRDefault="00B118C8" w:rsidP="00B118C8">
      <w:pPr>
        <w:pStyle w:val="Tiumccp1"/>
        <w:rPr>
          <w:sz w:val="32"/>
          <w:szCs w:val="32"/>
          <w:lang w:val="vi-VN"/>
        </w:rPr>
      </w:pPr>
      <w:r w:rsidRPr="00B118C8">
        <w:rPr>
          <w:lang w:val="vi-VN"/>
        </w:rPr>
        <w:br w:type="page"/>
      </w:r>
    </w:p>
    <w:p w14:paraId="1B0169E6" w14:textId="77777777" w:rsidR="00BB2B2A" w:rsidRPr="00DB7595" w:rsidRDefault="00BB2B2A" w:rsidP="00530EE1">
      <w:pPr>
        <w:pStyle w:val="Chng"/>
        <w:jc w:val="center"/>
        <w:outlineLvl w:val="0"/>
        <w:rPr>
          <w:lang w:val="vi-VN"/>
        </w:rPr>
      </w:pPr>
      <w:bookmarkStart w:id="4" w:name="_Toc150723458"/>
      <w:bookmarkStart w:id="5" w:name="_Toc154255919"/>
      <w:bookmarkStart w:id="6" w:name="_Toc154261851"/>
      <w:r w:rsidRPr="00DB7595">
        <w:rPr>
          <w:lang w:val="vi-VN"/>
        </w:rPr>
        <w:lastRenderedPageBreak/>
        <w:t>TÓM TẮT</w:t>
      </w:r>
      <w:bookmarkEnd w:id="4"/>
      <w:bookmarkEnd w:id="5"/>
      <w:bookmarkEnd w:id="6"/>
    </w:p>
    <w:p w14:paraId="20484C36" w14:textId="77777777" w:rsidR="00291721" w:rsidRPr="00DB7595" w:rsidRDefault="00291721" w:rsidP="00291721">
      <w:pPr>
        <w:pStyle w:val="Nidungvnbn"/>
        <w:rPr>
          <w:lang w:val="vi-VN"/>
        </w:rPr>
      </w:pPr>
    </w:p>
    <w:p w14:paraId="5B426838" w14:textId="77777777" w:rsidR="00E669D3" w:rsidRDefault="00E669D3" w:rsidP="002D796D">
      <w:pPr>
        <w:pStyle w:val="Chng"/>
        <w:jc w:val="center"/>
      </w:pPr>
    </w:p>
    <w:p w14:paraId="629FA011" w14:textId="77777777" w:rsidR="00E669D3" w:rsidRDefault="00E669D3" w:rsidP="002D796D">
      <w:pPr>
        <w:pStyle w:val="Chng"/>
        <w:jc w:val="center"/>
      </w:pPr>
    </w:p>
    <w:p w14:paraId="6457756E" w14:textId="77777777" w:rsidR="00E669D3" w:rsidRDefault="00E669D3" w:rsidP="002D796D">
      <w:pPr>
        <w:pStyle w:val="Chng"/>
        <w:jc w:val="center"/>
      </w:pPr>
    </w:p>
    <w:p w14:paraId="767171A4" w14:textId="77777777" w:rsidR="00E669D3" w:rsidRDefault="00E669D3" w:rsidP="002D796D">
      <w:pPr>
        <w:pStyle w:val="Chng"/>
        <w:jc w:val="center"/>
      </w:pPr>
    </w:p>
    <w:p w14:paraId="161718F7" w14:textId="77777777" w:rsidR="00E669D3" w:rsidRDefault="00E669D3" w:rsidP="002D796D">
      <w:pPr>
        <w:pStyle w:val="Chng"/>
        <w:jc w:val="center"/>
      </w:pPr>
    </w:p>
    <w:p w14:paraId="29422046" w14:textId="77777777" w:rsidR="00E669D3" w:rsidRDefault="00E669D3" w:rsidP="002D796D">
      <w:pPr>
        <w:pStyle w:val="Chng"/>
        <w:jc w:val="center"/>
      </w:pPr>
    </w:p>
    <w:p w14:paraId="7D9FBF69" w14:textId="77777777" w:rsidR="00E669D3" w:rsidRDefault="00E669D3" w:rsidP="002D796D">
      <w:pPr>
        <w:pStyle w:val="Chng"/>
        <w:jc w:val="center"/>
      </w:pPr>
    </w:p>
    <w:p w14:paraId="4BBFECA1" w14:textId="77777777" w:rsidR="00E669D3" w:rsidRDefault="00E669D3" w:rsidP="002D796D">
      <w:pPr>
        <w:pStyle w:val="Chng"/>
        <w:jc w:val="center"/>
      </w:pPr>
    </w:p>
    <w:p w14:paraId="3636E7AB" w14:textId="77777777" w:rsidR="00E669D3" w:rsidRDefault="00E669D3" w:rsidP="002D796D">
      <w:pPr>
        <w:pStyle w:val="Chng"/>
        <w:jc w:val="center"/>
      </w:pPr>
    </w:p>
    <w:p w14:paraId="1EB15B19" w14:textId="77777777" w:rsidR="00E669D3" w:rsidRDefault="00E669D3" w:rsidP="002D796D">
      <w:pPr>
        <w:pStyle w:val="Chng"/>
        <w:jc w:val="center"/>
      </w:pPr>
    </w:p>
    <w:p w14:paraId="4F491EB1" w14:textId="77777777" w:rsidR="00E669D3" w:rsidRDefault="00E669D3" w:rsidP="002D796D">
      <w:pPr>
        <w:pStyle w:val="Chng"/>
        <w:jc w:val="center"/>
      </w:pPr>
    </w:p>
    <w:p w14:paraId="6C7F7825" w14:textId="77777777" w:rsidR="00E669D3" w:rsidRDefault="00E669D3" w:rsidP="002D796D">
      <w:pPr>
        <w:pStyle w:val="Chng"/>
        <w:jc w:val="center"/>
      </w:pPr>
    </w:p>
    <w:p w14:paraId="05C6BBF8" w14:textId="77777777" w:rsidR="00E669D3" w:rsidRDefault="00E669D3" w:rsidP="002D796D">
      <w:pPr>
        <w:pStyle w:val="Chng"/>
        <w:jc w:val="center"/>
      </w:pPr>
    </w:p>
    <w:p w14:paraId="26C46A21" w14:textId="77777777" w:rsidR="00E669D3" w:rsidRDefault="00E669D3" w:rsidP="002D796D">
      <w:pPr>
        <w:pStyle w:val="Chng"/>
        <w:jc w:val="center"/>
      </w:pPr>
    </w:p>
    <w:p w14:paraId="1BDFDF78" w14:textId="77777777" w:rsidR="00E669D3" w:rsidRDefault="00E669D3" w:rsidP="002D796D">
      <w:pPr>
        <w:pStyle w:val="Chng"/>
        <w:jc w:val="center"/>
      </w:pPr>
    </w:p>
    <w:p w14:paraId="0F222802" w14:textId="77777777" w:rsidR="00E669D3" w:rsidRDefault="00E669D3" w:rsidP="002D796D">
      <w:pPr>
        <w:pStyle w:val="Chng"/>
        <w:jc w:val="center"/>
      </w:pPr>
    </w:p>
    <w:p w14:paraId="024BAED9" w14:textId="77777777" w:rsidR="005945A6" w:rsidRDefault="005945A6" w:rsidP="002D796D">
      <w:pPr>
        <w:pStyle w:val="Chng"/>
        <w:jc w:val="center"/>
      </w:pPr>
    </w:p>
    <w:p w14:paraId="31BA273A" w14:textId="77777777" w:rsidR="005945A6" w:rsidRDefault="005945A6" w:rsidP="002D796D">
      <w:pPr>
        <w:pStyle w:val="Chng"/>
        <w:jc w:val="center"/>
      </w:pPr>
    </w:p>
    <w:p w14:paraId="33C3A7BC" w14:textId="77777777" w:rsidR="005945A6" w:rsidRDefault="005945A6" w:rsidP="002D796D">
      <w:pPr>
        <w:pStyle w:val="Chng"/>
        <w:jc w:val="center"/>
      </w:pPr>
    </w:p>
    <w:p w14:paraId="4D358F6D" w14:textId="77777777" w:rsidR="00E669D3" w:rsidRDefault="00E669D3" w:rsidP="002D796D">
      <w:pPr>
        <w:pStyle w:val="Chng"/>
        <w:jc w:val="center"/>
      </w:pPr>
    </w:p>
    <w:p w14:paraId="2481116B" w14:textId="2C6581E9" w:rsidR="007E6AB9" w:rsidRPr="007E6AB9" w:rsidRDefault="007E6AB9" w:rsidP="00530EE1">
      <w:pPr>
        <w:pStyle w:val="Chng"/>
        <w:jc w:val="center"/>
        <w:outlineLvl w:val="0"/>
      </w:pPr>
      <w:bookmarkStart w:id="7" w:name="_Toc150723459"/>
      <w:bookmarkStart w:id="8" w:name="_Toc154255920"/>
      <w:bookmarkStart w:id="9" w:name="_Toc154261852"/>
      <w:r>
        <w:lastRenderedPageBreak/>
        <w:t>MỤC LỤC</w:t>
      </w:r>
      <w:bookmarkEnd w:id="7"/>
      <w:bookmarkEnd w:id="8"/>
      <w:bookmarkEnd w:id="9"/>
    </w:p>
    <w:p w14:paraId="1186ED27" w14:textId="0461FA52" w:rsidR="00851B02" w:rsidRDefault="00C970BF">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"1-3" \h \z \u </w:instrText>
      </w:r>
      <w:r>
        <w:rPr>
          <w:szCs w:val="26"/>
        </w:rPr>
        <w:fldChar w:fldCharType="separate"/>
      </w:r>
      <w:hyperlink w:anchor="_Toc154261850" w:history="1">
        <w:r w:rsidR="00851B02" w:rsidRPr="00540EF9">
          <w:rPr>
            <w:rStyle w:val="Hyperlink"/>
            <w:noProof/>
            <w:lang w:val="vi-VN"/>
          </w:rPr>
          <w:t>LỜI CẢM ƠN</w:t>
        </w:r>
        <w:r w:rsidR="00851B02">
          <w:rPr>
            <w:noProof/>
            <w:webHidden/>
          </w:rPr>
          <w:tab/>
        </w:r>
        <w:r w:rsidR="00851B02">
          <w:rPr>
            <w:noProof/>
            <w:webHidden/>
          </w:rPr>
          <w:fldChar w:fldCharType="begin"/>
        </w:r>
        <w:r w:rsidR="00851B02">
          <w:rPr>
            <w:noProof/>
            <w:webHidden/>
          </w:rPr>
          <w:instrText xml:space="preserve"> PAGEREF _Toc154261850 \h </w:instrText>
        </w:r>
        <w:r w:rsidR="00851B02">
          <w:rPr>
            <w:noProof/>
            <w:webHidden/>
          </w:rPr>
        </w:r>
        <w:r w:rsidR="00851B02">
          <w:rPr>
            <w:noProof/>
            <w:webHidden/>
          </w:rPr>
          <w:fldChar w:fldCharType="separate"/>
        </w:r>
        <w:r w:rsidR="00851B02">
          <w:rPr>
            <w:noProof/>
            <w:webHidden/>
          </w:rPr>
          <w:t>1</w:t>
        </w:r>
        <w:r w:rsidR="00851B02">
          <w:rPr>
            <w:noProof/>
            <w:webHidden/>
          </w:rPr>
          <w:fldChar w:fldCharType="end"/>
        </w:r>
      </w:hyperlink>
    </w:p>
    <w:p w14:paraId="004498E2" w14:textId="5CD94C5C" w:rsidR="00851B02" w:rsidRDefault="00851B0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851" w:history="1">
        <w:r w:rsidRPr="00540EF9">
          <w:rPr>
            <w:rStyle w:val="Hyperlink"/>
            <w:noProof/>
            <w:lang w:val="vi-VN"/>
          </w:rPr>
          <w:t>TÓM TẮT</w:t>
        </w:r>
        <w:r>
          <w:rPr>
            <w:noProof/>
            <w:webHidden/>
          </w:rPr>
          <w:tab/>
        </w:r>
        <w:r>
          <w:rPr>
            <w:noProof/>
            <w:webHidden/>
          </w:rPr>
          <w:fldChar w:fldCharType="begin"/>
        </w:r>
        <w:r>
          <w:rPr>
            <w:noProof/>
            <w:webHidden/>
          </w:rPr>
          <w:instrText xml:space="preserve"> PAGEREF _Toc154261851 \h </w:instrText>
        </w:r>
        <w:r>
          <w:rPr>
            <w:noProof/>
            <w:webHidden/>
          </w:rPr>
        </w:r>
        <w:r>
          <w:rPr>
            <w:noProof/>
            <w:webHidden/>
          </w:rPr>
          <w:fldChar w:fldCharType="separate"/>
        </w:r>
        <w:r>
          <w:rPr>
            <w:noProof/>
            <w:webHidden/>
          </w:rPr>
          <w:t>4</w:t>
        </w:r>
        <w:r>
          <w:rPr>
            <w:noProof/>
            <w:webHidden/>
          </w:rPr>
          <w:fldChar w:fldCharType="end"/>
        </w:r>
      </w:hyperlink>
    </w:p>
    <w:p w14:paraId="62A9D3EA" w14:textId="6DCF07CE" w:rsidR="00851B02" w:rsidRDefault="00851B0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852" w:history="1">
        <w:r w:rsidRPr="00540EF9">
          <w:rPr>
            <w:rStyle w:val="Hyperlink"/>
            <w:noProof/>
          </w:rPr>
          <w:t>MỤC LỤC</w:t>
        </w:r>
        <w:r>
          <w:rPr>
            <w:noProof/>
            <w:webHidden/>
          </w:rPr>
          <w:tab/>
        </w:r>
        <w:r>
          <w:rPr>
            <w:noProof/>
            <w:webHidden/>
          </w:rPr>
          <w:fldChar w:fldCharType="begin"/>
        </w:r>
        <w:r>
          <w:rPr>
            <w:noProof/>
            <w:webHidden/>
          </w:rPr>
          <w:instrText xml:space="preserve"> PAGEREF _Toc154261852 \h </w:instrText>
        </w:r>
        <w:r>
          <w:rPr>
            <w:noProof/>
            <w:webHidden/>
          </w:rPr>
        </w:r>
        <w:r>
          <w:rPr>
            <w:noProof/>
            <w:webHidden/>
          </w:rPr>
          <w:fldChar w:fldCharType="separate"/>
        </w:r>
        <w:r>
          <w:rPr>
            <w:noProof/>
            <w:webHidden/>
          </w:rPr>
          <w:t>5</w:t>
        </w:r>
        <w:r>
          <w:rPr>
            <w:noProof/>
            <w:webHidden/>
          </w:rPr>
          <w:fldChar w:fldCharType="end"/>
        </w:r>
      </w:hyperlink>
    </w:p>
    <w:p w14:paraId="2833B298" w14:textId="56DFF700" w:rsidR="00851B02" w:rsidRDefault="00851B0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853" w:history="1">
        <w:r w:rsidRPr="00540EF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_Toc154261853 \h </w:instrText>
        </w:r>
        <w:r>
          <w:rPr>
            <w:noProof/>
            <w:webHidden/>
          </w:rPr>
        </w:r>
        <w:r>
          <w:rPr>
            <w:noProof/>
            <w:webHidden/>
          </w:rPr>
          <w:fldChar w:fldCharType="separate"/>
        </w:r>
        <w:r>
          <w:rPr>
            <w:noProof/>
            <w:webHidden/>
          </w:rPr>
          <w:t>6</w:t>
        </w:r>
        <w:r>
          <w:rPr>
            <w:noProof/>
            <w:webHidden/>
          </w:rPr>
          <w:fldChar w:fldCharType="end"/>
        </w:r>
      </w:hyperlink>
    </w:p>
    <w:p w14:paraId="6257395F" w14:textId="3F4F8FB1" w:rsidR="00851B02" w:rsidRDefault="00851B0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854" w:history="1">
        <w:r w:rsidRPr="00540EF9">
          <w:rPr>
            <w:rStyle w:val="Hyperlink"/>
            <w:noProof/>
          </w:rPr>
          <w:t>CHƯƠNG 1 – CÁC PHƯƠNG PHÁP OPTIMIZER TRONG HUẤN LUYỆN MÔ HÌNH HỌC MÁY</w:t>
        </w:r>
        <w:r>
          <w:rPr>
            <w:noProof/>
            <w:webHidden/>
          </w:rPr>
          <w:tab/>
        </w:r>
        <w:r>
          <w:rPr>
            <w:noProof/>
            <w:webHidden/>
          </w:rPr>
          <w:fldChar w:fldCharType="begin"/>
        </w:r>
        <w:r>
          <w:rPr>
            <w:noProof/>
            <w:webHidden/>
          </w:rPr>
          <w:instrText xml:space="preserve"> PAGEREF _Toc154261854 \h </w:instrText>
        </w:r>
        <w:r>
          <w:rPr>
            <w:noProof/>
            <w:webHidden/>
          </w:rPr>
        </w:r>
        <w:r>
          <w:rPr>
            <w:noProof/>
            <w:webHidden/>
          </w:rPr>
          <w:fldChar w:fldCharType="separate"/>
        </w:r>
        <w:r>
          <w:rPr>
            <w:noProof/>
            <w:webHidden/>
          </w:rPr>
          <w:t>8</w:t>
        </w:r>
        <w:r>
          <w:rPr>
            <w:noProof/>
            <w:webHidden/>
          </w:rPr>
          <w:fldChar w:fldCharType="end"/>
        </w:r>
      </w:hyperlink>
    </w:p>
    <w:p w14:paraId="4740EEA4" w14:textId="139ED216" w:rsidR="00851B02" w:rsidRDefault="00851B02">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61855" w:history="1">
        <w:r w:rsidRPr="00540EF9">
          <w:rPr>
            <w:rStyle w:val="Hyperlink"/>
            <w:noProof/>
          </w:rPr>
          <w:t>1.1 Khái quát về thuật toán tối ưu (Optimizer)</w:t>
        </w:r>
        <w:r>
          <w:rPr>
            <w:noProof/>
            <w:webHidden/>
          </w:rPr>
          <w:tab/>
        </w:r>
        <w:r>
          <w:rPr>
            <w:noProof/>
            <w:webHidden/>
          </w:rPr>
          <w:fldChar w:fldCharType="begin"/>
        </w:r>
        <w:r>
          <w:rPr>
            <w:noProof/>
            <w:webHidden/>
          </w:rPr>
          <w:instrText xml:space="preserve"> PAGEREF _Toc154261855 \h </w:instrText>
        </w:r>
        <w:r>
          <w:rPr>
            <w:noProof/>
            <w:webHidden/>
          </w:rPr>
        </w:r>
        <w:r>
          <w:rPr>
            <w:noProof/>
            <w:webHidden/>
          </w:rPr>
          <w:fldChar w:fldCharType="separate"/>
        </w:r>
        <w:r>
          <w:rPr>
            <w:noProof/>
            <w:webHidden/>
          </w:rPr>
          <w:t>8</w:t>
        </w:r>
        <w:r>
          <w:rPr>
            <w:noProof/>
            <w:webHidden/>
          </w:rPr>
          <w:fldChar w:fldCharType="end"/>
        </w:r>
      </w:hyperlink>
    </w:p>
    <w:p w14:paraId="210FF075" w14:textId="72E8F49A"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56" w:history="1">
        <w:r w:rsidRPr="00540EF9">
          <w:rPr>
            <w:rStyle w:val="Hyperlink"/>
            <w:noProof/>
          </w:rPr>
          <w:t>1.1.1 Khái niệm</w:t>
        </w:r>
        <w:r>
          <w:rPr>
            <w:noProof/>
            <w:webHidden/>
          </w:rPr>
          <w:tab/>
        </w:r>
        <w:r>
          <w:rPr>
            <w:noProof/>
            <w:webHidden/>
          </w:rPr>
          <w:fldChar w:fldCharType="begin"/>
        </w:r>
        <w:r>
          <w:rPr>
            <w:noProof/>
            <w:webHidden/>
          </w:rPr>
          <w:instrText xml:space="preserve"> PAGEREF _Toc154261856 \h </w:instrText>
        </w:r>
        <w:r>
          <w:rPr>
            <w:noProof/>
            <w:webHidden/>
          </w:rPr>
        </w:r>
        <w:r>
          <w:rPr>
            <w:noProof/>
            <w:webHidden/>
          </w:rPr>
          <w:fldChar w:fldCharType="separate"/>
        </w:r>
        <w:r>
          <w:rPr>
            <w:noProof/>
            <w:webHidden/>
          </w:rPr>
          <w:t>8</w:t>
        </w:r>
        <w:r>
          <w:rPr>
            <w:noProof/>
            <w:webHidden/>
          </w:rPr>
          <w:fldChar w:fldCharType="end"/>
        </w:r>
      </w:hyperlink>
    </w:p>
    <w:p w14:paraId="7B887B09" w14:textId="48855E3A"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57" w:history="1">
        <w:r w:rsidRPr="00540EF9">
          <w:rPr>
            <w:rStyle w:val="Hyperlink"/>
            <w:noProof/>
          </w:rPr>
          <w:t>1.1.2 Mục đích</w:t>
        </w:r>
        <w:r>
          <w:rPr>
            <w:noProof/>
            <w:webHidden/>
          </w:rPr>
          <w:tab/>
        </w:r>
        <w:r>
          <w:rPr>
            <w:noProof/>
            <w:webHidden/>
          </w:rPr>
          <w:fldChar w:fldCharType="begin"/>
        </w:r>
        <w:r>
          <w:rPr>
            <w:noProof/>
            <w:webHidden/>
          </w:rPr>
          <w:instrText xml:space="preserve"> PAGEREF _Toc154261857 \h </w:instrText>
        </w:r>
        <w:r>
          <w:rPr>
            <w:noProof/>
            <w:webHidden/>
          </w:rPr>
        </w:r>
        <w:r>
          <w:rPr>
            <w:noProof/>
            <w:webHidden/>
          </w:rPr>
          <w:fldChar w:fldCharType="separate"/>
        </w:r>
        <w:r>
          <w:rPr>
            <w:noProof/>
            <w:webHidden/>
          </w:rPr>
          <w:t>8</w:t>
        </w:r>
        <w:r>
          <w:rPr>
            <w:noProof/>
            <w:webHidden/>
          </w:rPr>
          <w:fldChar w:fldCharType="end"/>
        </w:r>
      </w:hyperlink>
    </w:p>
    <w:p w14:paraId="3DE513DD" w14:textId="1E6B0EDF" w:rsidR="00851B02" w:rsidRDefault="00851B02">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61858" w:history="1">
        <w:r w:rsidRPr="00540EF9">
          <w:rPr>
            <w:rStyle w:val="Hyperlink"/>
            <w:noProof/>
          </w:rPr>
          <w:t>1.2 Các phương pháp Optimizer</w:t>
        </w:r>
        <w:r>
          <w:rPr>
            <w:noProof/>
            <w:webHidden/>
          </w:rPr>
          <w:tab/>
        </w:r>
        <w:r>
          <w:rPr>
            <w:noProof/>
            <w:webHidden/>
          </w:rPr>
          <w:fldChar w:fldCharType="begin"/>
        </w:r>
        <w:r>
          <w:rPr>
            <w:noProof/>
            <w:webHidden/>
          </w:rPr>
          <w:instrText xml:space="preserve"> PAGEREF _Toc154261858 \h </w:instrText>
        </w:r>
        <w:r>
          <w:rPr>
            <w:noProof/>
            <w:webHidden/>
          </w:rPr>
        </w:r>
        <w:r>
          <w:rPr>
            <w:noProof/>
            <w:webHidden/>
          </w:rPr>
          <w:fldChar w:fldCharType="separate"/>
        </w:r>
        <w:r>
          <w:rPr>
            <w:noProof/>
            <w:webHidden/>
          </w:rPr>
          <w:t>9</w:t>
        </w:r>
        <w:r>
          <w:rPr>
            <w:noProof/>
            <w:webHidden/>
          </w:rPr>
          <w:fldChar w:fldCharType="end"/>
        </w:r>
      </w:hyperlink>
    </w:p>
    <w:p w14:paraId="1837C80D" w14:textId="0C90153A"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59" w:history="1">
        <w:r w:rsidRPr="00540EF9">
          <w:rPr>
            <w:rStyle w:val="Hyperlink"/>
            <w:noProof/>
          </w:rPr>
          <w:t>1.2.1 Gradient Descent</w:t>
        </w:r>
        <w:r>
          <w:rPr>
            <w:noProof/>
            <w:webHidden/>
          </w:rPr>
          <w:tab/>
        </w:r>
        <w:r>
          <w:rPr>
            <w:noProof/>
            <w:webHidden/>
          </w:rPr>
          <w:fldChar w:fldCharType="begin"/>
        </w:r>
        <w:r>
          <w:rPr>
            <w:noProof/>
            <w:webHidden/>
          </w:rPr>
          <w:instrText xml:space="preserve"> PAGEREF _Toc154261859 \h </w:instrText>
        </w:r>
        <w:r>
          <w:rPr>
            <w:noProof/>
            <w:webHidden/>
          </w:rPr>
        </w:r>
        <w:r>
          <w:rPr>
            <w:noProof/>
            <w:webHidden/>
          </w:rPr>
          <w:fldChar w:fldCharType="separate"/>
        </w:r>
        <w:r>
          <w:rPr>
            <w:noProof/>
            <w:webHidden/>
          </w:rPr>
          <w:t>9</w:t>
        </w:r>
        <w:r>
          <w:rPr>
            <w:noProof/>
            <w:webHidden/>
          </w:rPr>
          <w:fldChar w:fldCharType="end"/>
        </w:r>
      </w:hyperlink>
    </w:p>
    <w:p w14:paraId="2F024821" w14:textId="203434B0"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60" w:history="1">
        <w:r w:rsidRPr="00540EF9">
          <w:rPr>
            <w:rStyle w:val="Hyperlink"/>
            <w:noProof/>
          </w:rPr>
          <w:t>1.2.2 Stochastic Gradient Descent (SGD)</w:t>
        </w:r>
        <w:r>
          <w:rPr>
            <w:noProof/>
            <w:webHidden/>
          </w:rPr>
          <w:tab/>
        </w:r>
        <w:r>
          <w:rPr>
            <w:noProof/>
            <w:webHidden/>
          </w:rPr>
          <w:fldChar w:fldCharType="begin"/>
        </w:r>
        <w:r>
          <w:rPr>
            <w:noProof/>
            <w:webHidden/>
          </w:rPr>
          <w:instrText xml:space="preserve"> PAGEREF _Toc154261860 \h </w:instrText>
        </w:r>
        <w:r>
          <w:rPr>
            <w:noProof/>
            <w:webHidden/>
          </w:rPr>
        </w:r>
        <w:r>
          <w:rPr>
            <w:noProof/>
            <w:webHidden/>
          </w:rPr>
          <w:fldChar w:fldCharType="separate"/>
        </w:r>
        <w:r>
          <w:rPr>
            <w:noProof/>
            <w:webHidden/>
          </w:rPr>
          <w:t>14</w:t>
        </w:r>
        <w:r>
          <w:rPr>
            <w:noProof/>
            <w:webHidden/>
          </w:rPr>
          <w:fldChar w:fldCharType="end"/>
        </w:r>
      </w:hyperlink>
    </w:p>
    <w:p w14:paraId="0595F6AE" w14:textId="6C207082"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61" w:history="1">
        <w:r w:rsidRPr="00540EF9">
          <w:rPr>
            <w:rStyle w:val="Hyperlink"/>
            <w:noProof/>
          </w:rPr>
          <w:t>1.2.3 Momentum</w:t>
        </w:r>
        <w:r>
          <w:rPr>
            <w:noProof/>
            <w:webHidden/>
          </w:rPr>
          <w:tab/>
        </w:r>
        <w:r>
          <w:rPr>
            <w:noProof/>
            <w:webHidden/>
          </w:rPr>
          <w:fldChar w:fldCharType="begin"/>
        </w:r>
        <w:r>
          <w:rPr>
            <w:noProof/>
            <w:webHidden/>
          </w:rPr>
          <w:instrText xml:space="preserve"> PAGEREF _Toc154261861 \h </w:instrText>
        </w:r>
        <w:r>
          <w:rPr>
            <w:noProof/>
            <w:webHidden/>
          </w:rPr>
        </w:r>
        <w:r>
          <w:rPr>
            <w:noProof/>
            <w:webHidden/>
          </w:rPr>
          <w:fldChar w:fldCharType="separate"/>
        </w:r>
        <w:r>
          <w:rPr>
            <w:noProof/>
            <w:webHidden/>
          </w:rPr>
          <w:t>17</w:t>
        </w:r>
        <w:r>
          <w:rPr>
            <w:noProof/>
            <w:webHidden/>
          </w:rPr>
          <w:fldChar w:fldCharType="end"/>
        </w:r>
      </w:hyperlink>
    </w:p>
    <w:p w14:paraId="652518C5" w14:textId="42FC93F3"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62" w:history="1">
        <w:r w:rsidRPr="00540EF9">
          <w:rPr>
            <w:rStyle w:val="Hyperlink"/>
            <w:noProof/>
          </w:rPr>
          <w:t>1.2.4 Adagrad</w:t>
        </w:r>
        <w:r>
          <w:rPr>
            <w:noProof/>
            <w:webHidden/>
          </w:rPr>
          <w:tab/>
        </w:r>
        <w:r>
          <w:rPr>
            <w:noProof/>
            <w:webHidden/>
          </w:rPr>
          <w:fldChar w:fldCharType="begin"/>
        </w:r>
        <w:r>
          <w:rPr>
            <w:noProof/>
            <w:webHidden/>
          </w:rPr>
          <w:instrText xml:space="preserve"> PAGEREF _Toc154261862 \h </w:instrText>
        </w:r>
        <w:r>
          <w:rPr>
            <w:noProof/>
            <w:webHidden/>
          </w:rPr>
        </w:r>
        <w:r>
          <w:rPr>
            <w:noProof/>
            <w:webHidden/>
          </w:rPr>
          <w:fldChar w:fldCharType="separate"/>
        </w:r>
        <w:r>
          <w:rPr>
            <w:noProof/>
            <w:webHidden/>
          </w:rPr>
          <w:t>20</w:t>
        </w:r>
        <w:r>
          <w:rPr>
            <w:noProof/>
            <w:webHidden/>
          </w:rPr>
          <w:fldChar w:fldCharType="end"/>
        </w:r>
      </w:hyperlink>
    </w:p>
    <w:p w14:paraId="5B343A2C" w14:textId="10B63057"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63" w:history="1">
        <w:r w:rsidRPr="00540EF9">
          <w:rPr>
            <w:rStyle w:val="Hyperlink"/>
            <w:noProof/>
          </w:rPr>
          <w:t>1.2.5 RMSprop</w:t>
        </w:r>
        <w:r>
          <w:rPr>
            <w:noProof/>
            <w:webHidden/>
          </w:rPr>
          <w:tab/>
        </w:r>
        <w:r>
          <w:rPr>
            <w:noProof/>
            <w:webHidden/>
          </w:rPr>
          <w:fldChar w:fldCharType="begin"/>
        </w:r>
        <w:r>
          <w:rPr>
            <w:noProof/>
            <w:webHidden/>
          </w:rPr>
          <w:instrText xml:space="preserve"> PAGEREF _Toc154261863 \h </w:instrText>
        </w:r>
        <w:r>
          <w:rPr>
            <w:noProof/>
            <w:webHidden/>
          </w:rPr>
        </w:r>
        <w:r>
          <w:rPr>
            <w:noProof/>
            <w:webHidden/>
          </w:rPr>
          <w:fldChar w:fldCharType="separate"/>
        </w:r>
        <w:r>
          <w:rPr>
            <w:noProof/>
            <w:webHidden/>
          </w:rPr>
          <w:t>23</w:t>
        </w:r>
        <w:r>
          <w:rPr>
            <w:noProof/>
            <w:webHidden/>
          </w:rPr>
          <w:fldChar w:fldCharType="end"/>
        </w:r>
      </w:hyperlink>
    </w:p>
    <w:p w14:paraId="7DA88671" w14:textId="177B04D8" w:rsidR="00851B02" w:rsidRDefault="00851B02">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61864" w:history="1">
        <w:r w:rsidRPr="00540EF9">
          <w:rPr>
            <w:rStyle w:val="Hyperlink"/>
            <w:noProof/>
          </w:rPr>
          <w:t>1.3 So sánh các phương pháp Optimizer</w:t>
        </w:r>
        <w:r>
          <w:rPr>
            <w:noProof/>
            <w:webHidden/>
          </w:rPr>
          <w:tab/>
        </w:r>
        <w:r>
          <w:rPr>
            <w:noProof/>
            <w:webHidden/>
          </w:rPr>
          <w:fldChar w:fldCharType="begin"/>
        </w:r>
        <w:r>
          <w:rPr>
            <w:noProof/>
            <w:webHidden/>
          </w:rPr>
          <w:instrText xml:space="preserve"> PAGEREF _Toc154261864 \h </w:instrText>
        </w:r>
        <w:r>
          <w:rPr>
            <w:noProof/>
            <w:webHidden/>
          </w:rPr>
        </w:r>
        <w:r>
          <w:rPr>
            <w:noProof/>
            <w:webHidden/>
          </w:rPr>
          <w:fldChar w:fldCharType="separate"/>
        </w:r>
        <w:r>
          <w:rPr>
            <w:noProof/>
            <w:webHidden/>
          </w:rPr>
          <w:t>26</w:t>
        </w:r>
        <w:r>
          <w:rPr>
            <w:noProof/>
            <w:webHidden/>
          </w:rPr>
          <w:fldChar w:fldCharType="end"/>
        </w:r>
      </w:hyperlink>
    </w:p>
    <w:p w14:paraId="453AA2CC" w14:textId="1B2AAC46" w:rsidR="00851B02" w:rsidRDefault="00851B0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865" w:history="1">
        <w:r w:rsidRPr="00540EF9">
          <w:rPr>
            <w:rStyle w:val="Hyperlink"/>
            <w:noProof/>
          </w:rPr>
          <w:t>CHƯƠNG 2 – CONTINUAL LEARNING VÀ TEST PRODUCTION</w:t>
        </w:r>
        <w:r>
          <w:rPr>
            <w:noProof/>
            <w:webHidden/>
          </w:rPr>
          <w:tab/>
        </w:r>
        <w:r>
          <w:rPr>
            <w:noProof/>
            <w:webHidden/>
          </w:rPr>
          <w:fldChar w:fldCharType="begin"/>
        </w:r>
        <w:r>
          <w:rPr>
            <w:noProof/>
            <w:webHidden/>
          </w:rPr>
          <w:instrText xml:space="preserve"> PAGEREF _Toc154261865 \h </w:instrText>
        </w:r>
        <w:r>
          <w:rPr>
            <w:noProof/>
            <w:webHidden/>
          </w:rPr>
        </w:r>
        <w:r>
          <w:rPr>
            <w:noProof/>
            <w:webHidden/>
          </w:rPr>
          <w:fldChar w:fldCharType="separate"/>
        </w:r>
        <w:r>
          <w:rPr>
            <w:noProof/>
            <w:webHidden/>
          </w:rPr>
          <w:t>27</w:t>
        </w:r>
        <w:r>
          <w:rPr>
            <w:noProof/>
            <w:webHidden/>
          </w:rPr>
          <w:fldChar w:fldCharType="end"/>
        </w:r>
      </w:hyperlink>
    </w:p>
    <w:p w14:paraId="75844EC9" w14:textId="4DB2FFC0" w:rsidR="00851B02" w:rsidRDefault="00851B02">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61866" w:history="1">
        <w:r w:rsidRPr="00540EF9">
          <w:rPr>
            <w:rStyle w:val="Hyperlink"/>
            <w:noProof/>
          </w:rPr>
          <w:t>2.1 Continual Learning</w:t>
        </w:r>
        <w:r>
          <w:rPr>
            <w:noProof/>
            <w:webHidden/>
          </w:rPr>
          <w:tab/>
        </w:r>
        <w:r>
          <w:rPr>
            <w:noProof/>
            <w:webHidden/>
          </w:rPr>
          <w:fldChar w:fldCharType="begin"/>
        </w:r>
        <w:r>
          <w:rPr>
            <w:noProof/>
            <w:webHidden/>
          </w:rPr>
          <w:instrText xml:space="preserve"> PAGEREF _Toc154261866 \h </w:instrText>
        </w:r>
        <w:r>
          <w:rPr>
            <w:noProof/>
            <w:webHidden/>
          </w:rPr>
        </w:r>
        <w:r>
          <w:rPr>
            <w:noProof/>
            <w:webHidden/>
          </w:rPr>
          <w:fldChar w:fldCharType="separate"/>
        </w:r>
        <w:r>
          <w:rPr>
            <w:noProof/>
            <w:webHidden/>
          </w:rPr>
          <w:t>27</w:t>
        </w:r>
        <w:r>
          <w:rPr>
            <w:noProof/>
            <w:webHidden/>
          </w:rPr>
          <w:fldChar w:fldCharType="end"/>
        </w:r>
      </w:hyperlink>
    </w:p>
    <w:p w14:paraId="6FCF7DB0" w14:textId="4A553EFB"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67" w:history="1">
        <w:r w:rsidRPr="00540EF9">
          <w:rPr>
            <w:rStyle w:val="Hyperlink"/>
            <w:noProof/>
          </w:rPr>
          <w:t>2.1.1 Khái niệm</w:t>
        </w:r>
        <w:r>
          <w:rPr>
            <w:noProof/>
            <w:webHidden/>
          </w:rPr>
          <w:tab/>
        </w:r>
        <w:r>
          <w:rPr>
            <w:noProof/>
            <w:webHidden/>
          </w:rPr>
          <w:fldChar w:fldCharType="begin"/>
        </w:r>
        <w:r>
          <w:rPr>
            <w:noProof/>
            <w:webHidden/>
          </w:rPr>
          <w:instrText xml:space="preserve"> PAGEREF _Toc154261867 \h </w:instrText>
        </w:r>
        <w:r>
          <w:rPr>
            <w:noProof/>
            <w:webHidden/>
          </w:rPr>
        </w:r>
        <w:r>
          <w:rPr>
            <w:noProof/>
            <w:webHidden/>
          </w:rPr>
          <w:fldChar w:fldCharType="separate"/>
        </w:r>
        <w:r>
          <w:rPr>
            <w:noProof/>
            <w:webHidden/>
          </w:rPr>
          <w:t>28</w:t>
        </w:r>
        <w:r>
          <w:rPr>
            <w:noProof/>
            <w:webHidden/>
          </w:rPr>
          <w:fldChar w:fldCharType="end"/>
        </w:r>
      </w:hyperlink>
    </w:p>
    <w:p w14:paraId="0615AEC5" w14:textId="7A653043" w:rsidR="00851B02" w:rsidRDefault="00851B02">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61868" w:history="1">
        <w:r w:rsidRPr="00540EF9">
          <w:rPr>
            <w:rStyle w:val="Hyperlink"/>
            <w:noProof/>
          </w:rPr>
          <w:t xml:space="preserve">2.2 </w:t>
        </w:r>
        <w:r w:rsidRPr="00540EF9">
          <w:rPr>
            <w:rStyle w:val="Hyperlink"/>
            <w:noProof/>
            <w:lang w:val="vi-VN"/>
          </w:rPr>
          <w:t>Test Production</w:t>
        </w:r>
        <w:r>
          <w:rPr>
            <w:noProof/>
            <w:webHidden/>
          </w:rPr>
          <w:tab/>
        </w:r>
        <w:r>
          <w:rPr>
            <w:noProof/>
            <w:webHidden/>
          </w:rPr>
          <w:fldChar w:fldCharType="begin"/>
        </w:r>
        <w:r>
          <w:rPr>
            <w:noProof/>
            <w:webHidden/>
          </w:rPr>
          <w:instrText xml:space="preserve"> PAGEREF _Toc154261868 \h </w:instrText>
        </w:r>
        <w:r>
          <w:rPr>
            <w:noProof/>
            <w:webHidden/>
          </w:rPr>
        </w:r>
        <w:r>
          <w:rPr>
            <w:noProof/>
            <w:webHidden/>
          </w:rPr>
          <w:fldChar w:fldCharType="separate"/>
        </w:r>
        <w:r>
          <w:rPr>
            <w:noProof/>
            <w:webHidden/>
          </w:rPr>
          <w:t>33</w:t>
        </w:r>
        <w:r>
          <w:rPr>
            <w:noProof/>
            <w:webHidden/>
          </w:rPr>
          <w:fldChar w:fldCharType="end"/>
        </w:r>
      </w:hyperlink>
    </w:p>
    <w:p w14:paraId="08DE695A" w14:textId="595C9066"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69" w:history="1">
        <w:r w:rsidRPr="00540EF9">
          <w:rPr>
            <w:rStyle w:val="Hyperlink"/>
            <w:noProof/>
          </w:rPr>
          <w:t>2.2.1 Khái niệm</w:t>
        </w:r>
        <w:r>
          <w:rPr>
            <w:noProof/>
            <w:webHidden/>
          </w:rPr>
          <w:tab/>
        </w:r>
        <w:r>
          <w:rPr>
            <w:noProof/>
            <w:webHidden/>
          </w:rPr>
          <w:fldChar w:fldCharType="begin"/>
        </w:r>
        <w:r>
          <w:rPr>
            <w:noProof/>
            <w:webHidden/>
          </w:rPr>
          <w:instrText xml:space="preserve"> PAGEREF _Toc154261869 \h </w:instrText>
        </w:r>
        <w:r>
          <w:rPr>
            <w:noProof/>
            <w:webHidden/>
          </w:rPr>
        </w:r>
        <w:r>
          <w:rPr>
            <w:noProof/>
            <w:webHidden/>
          </w:rPr>
          <w:fldChar w:fldCharType="separate"/>
        </w:r>
        <w:r>
          <w:rPr>
            <w:noProof/>
            <w:webHidden/>
          </w:rPr>
          <w:t>33</w:t>
        </w:r>
        <w:r>
          <w:rPr>
            <w:noProof/>
            <w:webHidden/>
          </w:rPr>
          <w:fldChar w:fldCharType="end"/>
        </w:r>
      </w:hyperlink>
    </w:p>
    <w:p w14:paraId="577C547F" w14:textId="05F53560"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70" w:history="1">
        <w:r w:rsidRPr="00540EF9">
          <w:rPr>
            <w:rStyle w:val="Hyperlink"/>
            <w:noProof/>
          </w:rPr>
          <w:t>2.2.2 Mục đích</w:t>
        </w:r>
        <w:r>
          <w:rPr>
            <w:noProof/>
            <w:webHidden/>
          </w:rPr>
          <w:tab/>
        </w:r>
        <w:r>
          <w:rPr>
            <w:noProof/>
            <w:webHidden/>
          </w:rPr>
          <w:fldChar w:fldCharType="begin"/>
        </w:r>
        <w:r>
          <w:rPr>
            <w:noProof/>
            <w:webHidden/>
          </w:rPr>
          <w:instrText xml:space="preserve"> PAGEREF _Toc154261870 \h </w:instrText>
        </w:r>
        <w:r>
          <w:rPr>
            <w:noProof/>
            <w:webHidden/>
          </w:rPr>
        </w:r>
        <w:r>
          <w:rPr>
            <w:noProof/>
            <w:webHidden/>
          </w:rPr>
          <w:fldChar w:fldCharType="separate"/>
        </w:r>
        <w:r>
          <w:rPr>
            <w:noProof/>
            <w:webHidden/>
          </w:rPr>
          <w:t>33</w:t>
        </w:r>
        <w:r>
          <w:rPr>
            <w:noProof/>
            <w:webHidden/>
          </w:rPr>
          <w:fldChar w:fldCharType="end"/>
        </w:r>
      </w:hyperlink>
    </w:p>
    <w:p w14:paraId="57C26BD2" w14:textId="6D35CFEC"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71" w:history="1">
        <w:r w:rsidRPr="00540EF9">
          <w:rPr>
            <w:rStyle w:val="Hyperlink"/>
            <w:noProof/>
          </w:rPr>
          <w:t>2.2.3 Phân loại</w:t>
        </w:r>
        <w:r>
          <w:rPr>
            <w:noProof/>
            <w:webHidden/>
          </w:rPr>
          <w:tab/>
        </w:r>
        <w:r>
          <w:rPr>
            <w:noProof/>
            <w:webHidden/>
          </w:rPr>
          <w:fldChar w:fldCharType="begin"/>
        </w:r>
        <w:r>
          <w:rPr>
            <w:noProof/>
            <w:webHidden/>
          </w:rPr>
          <w:instrText xml:space="preserve"> PAGEREF _Toc154261871 \h </w:instrText>
        </w:r>
        <w:r>
          <w:rPr>
            <w:noProof/>
            <w:webHidden/>
          </w:rPr>
        </w:r>
        <w:r>
          <w:rPr>
            <w:noProof/>
            <w:webHidden/>
          </w:rPr>
          <w:fldChar w:fldCharType="separate"/>
        </w:r>
        <w:r>
          <w:rPr>
            <w:noProof/>
            <w:webHidden/>
          </w:rPr>
          <w:t>33</w:t>
        </w:r>
        <w:r>
          <w:rPr>
            <w:noProof/>
            <w:webHidden/>
          </w:rPr>
          <w:fldChar w:fldCharType="end"/>
        </w:r>
      </w:hyperlink>
    </w:p>
    <w:p w14:paraId="58AF2F67" w14:textId="46873D12"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72" w:history="1">
        <w:r w:rsidRPr="00540EF9">
          <w:rPr>
            <w:rStyle w:val="Hyperlink"/>
            <w:noProof/>
          </w:rPr>
          <w:t>2.2.4 Cách thức hoạt động</w:t>
        </w:r>
        <w:r>
          <w:rPr>
            <w:noProof/>
            <w:webHidden/>
          </w:rPr>
          <w:tab/>
        </w:r>
        <w:r>
          <w:rPr>
            <w:noProof/>
            <w:webHidden/>
          </w:rPr>
          <w:fldChar w:fldCharType="begin"/>
        </w:r>
        <w:r>
          <w:rPr>
            <w:noProof/>
            <w:webHidden/>
          </w:rPr>
          <w:instrText xml:space="preserve"> PAGEREF _Toc154261872 \h </w:instrText>
        </w:r>
        <w:r>
          <w:rPr>
            <w:noProof/>
            <w:webHidden/>
          </w:rPr>
        </w:r>
        <w:r>
          <w:rPr>
            <w:noProof/>
            <w:webHidden/>
          </w:rPr>
          <w:fldChar w:fldCharType="separate"/>
        </w:r>
        <w:r>
          <w:rPr>
            <w:noProof/>
            <w:webHidden/>
          </w:rPr>
          <w:t>33</w:t>
        </w:r>
        <w:r>
          <w:rPr>
            <w:noProof/>
            <w:webHidden/>
          </w:rPr>
          <w:fldChar w:fldCharType="end"/>
        </w:r>
      </w:hyperlink>
    </w:p>
    <w:p w14:paraId="53BA73A2" w14:textId="6C5AC18A"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73" w:history="1">
        <w:r w:rsidRPr="00540EF9">
          <w:rPr>
            <w:rStyle w:val="Hyperlink"/>
            <w:noProof/>
          </w:rPr>
          <w:t>2.2.5 Ví dụ minh họa</w:t>
        </w:r>
        <w:r>
          <w:rPr>
            <w:noProof/>
            <w:webHidden/>
          </w:rPr>
          <w:tab/>
        </w:r>
        <w:r>
          <w:rPr>
            <w:noProof/>
            <w:webHidden/>
          </w:rPr>
          <w:fldChar w:fldCharType="begin"/>
        </w:r>
        <w:r>
          <w:rPr>
            <w:noProof/>
            <w:webHidden/>
          </w:rPr>
          <w:instrText xml:space="preserve"> PAGEREF _Toc154261873 \h </w:instrText>
        </w:r>
        <w:r>
          <w:rPr>
            <w:noProof/>
            <w:webHidden/>
          </w:rPr>
        </w:r>
        <w:r>
          <w:rPr>
            <w:noProof/>
            <w:webHidden/>
          </w:rPr>
          <w:fldChar w:fldCharType="separate"/>
        </w:r>
        <w:r>
          <w:rPr>
            <w:noProof/>
            <w:webHidden/>
          </w:rPr>
          <w:t>34</w:t>
        </w:r>
        <w:r>
          <w:rPr>
            <w:noProof/>
            <w:webHidden/>
          </w:rPr>
          <w:fldChar w:fldCharType="end"/>
        </w:r>
      </w:hyperlink>
    </w:p>
    <w:p w14:paraId="32F2F94D" w14:textId="04BE36AD" w:rsidR="00851B02" w:rsidRDefault="00851B02">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874" w:history="1">
        <w:r w:rsidRPr="00540EF9">
          <w:rPr>
            <w:rStyle w:val="Hyperlink"/>
            <w:noProof/>
          </w:rPr>
          <w:t>2.2.6 Ưu và nhược điểm:</w:t>
        </w:r>
        <w:r>
          <w:rPr>
            <w:noProof/>
            <w:webHidden/>
          </w:rPr>
          <w:tab/>
        </w:r>
        <w:r>
          <w:rPr>
            <w:noProof/>
            <w:webHidden/>
          </w:rPr>
          <w:fldChar w:fldCharType="begin"/>
        </w:r>
        <w:r>
          <w:rPr>
            <w:noProof/>
            <w:webHidden/>
          </w:rPr>
          <w:instrText xml:space="preserve"> PAGEREF _Toc154261874 \h </w:instrText>
        </w:r>
        <w:r>
          <w:rPr>
            <w:noProof/>
            <w:webHidden/>
          </w:rPr>
        </w:r>
        <w:r>
          <w:rPr>
            <w:noProof/>
            <w:webHidden/>
          </w:rPr>
          <w:fldChar w:fldCharType="separate"/>
        </w:r>
        <w:r>
          <w:rPr>
            <w:noProof/>
            <w:webHidden/>
          </w:rPr>
          <w:t>36</w:t>
        </w:r>
        <w:r>
          <w:rPr>
            <w:noProof/>
            <w:webHidden/>
          </w:rPr>
          <w:fldChar w:fldCharType="end"/>
        </w:r>
      </w:hyperlink>
    </w:p>
    <w:p w14:paraId="2E52C495" w14:textId="45A0B88F" w:rsidR="00851B02" w:rsidRDefault="00851B0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875" w:history="1">
        <w:r w:rsidRPr="00540EF9">
          <w:rPr>
            <w:rStyle w:val="Hyperlink"/>
            <w:noProof/>
          </w:rPr>
          <w:t>TÀI LIỆU THAM KHẢO</w:t>
        </w:r>
        <w:r>
          <w:rPr>
            <w:noProof/>
            <w:webHidden/>
          </w:rPr>
          <w:tab/>
        </w:r>
        <w:r>
          <w:rPr>
            <w:noProof/>
            <w:webHidden/>
          </w:rPr>
          <w:fldChar w:fldCharType="begin"/>
        </w:r>
        <w:r>
          <w:rPr>
            <w:noProof/>
            <w:webHidden/>
          </w:rPr>
          <w:instrText xml:space="preserve"> PAGEREF _Toc154261875 \h </w:instrText>
        </w:r>
        <w:r>
          <w:rPr>
            <w:noProof/>
            <w:webHidden/>
          </w:rPr>
        </w:r>
        <w:r>
          <w:rPr>
            <w:noProof/>
            <w:webHidden/>
          </w:rPr>
          <w:fldChar w:fldCharType="separate"/>
        </w:r>
        <w:r>
          <w:rPr>
            <w:noProof/>
            <w:webHidden/>
          </w:rPr>
          <w:t>38</w:t>
        </w:r>
        <w:r>
          <w:rPr>
            <w:noProof/>
            <w:webHidden/>
          </w:rPr>
          <w:fldChar w:fldCharType="end"/>
        </w:r>
      </w:hyperlink>
    </w:p>
    <w:p w14:paraId="4782C4BC" w14:textId="384C5827" w:rsidR="005945A6" w:rsidRPr="007E6AB9" w:rsidRDefault="00C970BF" w:rsidP="005945A6">
      <w:pPr>
        <w:pStyle w:val="Chng"/>
        <w:jc w:val="center"/>
        <w:outlineLvl w:val="0"/>
      </w:pPr>
      <w:r>
        <w:rPr>
          <w:sz w:val="26"/>
          <w:szCs w:val="26"/>
        </w:rPr>
        <w:fldChar w:fldCharType="end"/>
      </w:r>
      <w:bookmarkStart w:id="10" w:name="_Toc150723460"/>
      <w:bookmarkStart w:id="11" w:name="_Toc154255921"/>
      <w:r w:rsidR="005945A6" w:rsidRPr="005945A6">
        <w:t xml:space="preserve"> </w:t>
      </w:r>
      <w:bookmarkStart w:id="12" w:name="_Toc154261853"/>
      <w:r w:rsidR="005945A6">
        <w:t>DANH MỤC CÁC BẢNG BIỂU, HÌNH VẼ, ĐỒ THỊ</w:t>
      </w:r>
      <w:bookmarkEnd w:id="10"/>
      <w:bookmarkEnd w:id="11"/>
      <w:bookmarkEnd w:id="12"/>
    </w:p>
    <w:p w14:paraId="7EC249CB" w14:textId="77777777" w:rsidR="005945A6" w:rsidRPr="00791EED" w:rsidRDefault="005945A6" w:rsidP="005945A6">
      <w:pPr>
        <w:rPr>
          <w:b/>
          <w:sz w:val="28"/>
        </w:rPr>
      </w:pPr>
      <w:r w:rsidRPr="00791EED">
        <w:rPr>
          <w:b/>
          <w:sz w:val="28"/>
        </w:rPr>
        <w:t>DANH MỤC HÌNH</w:t>
      </w:r>
    </w:p>
    <w:p w14:paraId="76D3F4E1" w14:textId="7E95E75B" w:rsidR="007E6AB9" w:rsidRDefault="007E6AB9">
      <w:pPr>
        <w:spacing w:after="200" w:line="276" w:lineRule="auto"/>
        <w:rPr>
          <w:sz w:val="26"/>
          <w:szCs w:val="26"/>
        </w:rPr>
      </w:pPr>
    </w:p>
    <w:p w14:paraId="2B8038CD" w14:textId="77777777" w:rsidR="00F62185" w:rsidRDefault="00F62185">
      <w:pPr>
        <w:spacing w:after="200" w:line="276" w:lineRule="auto"/>
        <w:rPr>
          <w:sz w:val="26"/>
          <w:szCs w:val="26"/>
        </w:rPr>
      </w:pPr>
    </w:p>
    <w:p w14:paraId="0ADEEDC3" w14:textId="77777777" w:rsidR="00F62185" w:rsidRDefault="00F62185">
      <w:pPr>
        <w:spacing w:after="200" w:line="276" w:lineRule="auto"/>
        <w:rPr>
          <w:sz w:val="26"/>
          <w:szCs w:val="26"/>
        </w:rPr>
      </w:pPr>
    </w:p>
    <w:p w14:paraId="35D004FB" w14:textId="77777777" w:rsidR="00F62185" w:rsidRDefault="00F62185">
      <w:pPr>
        <w:spacing w:after="200" w:line="276" w:lineRule="auto"/>
        <w:rPr>
          <w:sz w:val="26"/>
          <w:szCs w:val="26"/>
        </w:rPr>
      </w:pPr>
    </w:p>
    <w:p w14:paraId="4DEA7BC3" w14:textId="77777777" w:rsidR="00F62185" w:rsidRDefault="00F62185">
      <w:pPr>
        <w:spacing w:after="200" w:line="276" w:lineRule="auto"/>
        <w:rPr>
          <w:sz w:val="26"/>
          <w:szCs w:val="26"/>
        </w:rPr>
      </w:pPr>
    </w:p>
    <w:p w14:paraId="2787DD04" w14:textId="77777777" w:rsidR="00F62185" w:rsidRDefault="00F62185">
      <w:pPr>
        <w:spacing w:after="200" w:line="276" w:lineRule="auto"/>
        <w:rPr>
          <w:sz w:val="26"/>
          <w:szCs w:val="26"/>
        </w:rPr>
      </w:pPr>
    </w:p>
    <w:p w14:paraId="6A25A55C" w14:textId="77777777" w:rsidR="00F62185" w:rsidRDefault="00F62185">
      <w:pPr>
        <w:spacing w:after="200" w:line="276" w:lineRule="auto"/>
        <w:rPr>
          <w:sz w:val="26"/>
          <w:szCs w:val="26"/>
        </w:rPr>
      </w:pPr>
    </w:p>
    <w:p w14:paraId="599ED63B" w14:textId="77777777" w:rsidR="00F62185" w:rsidRDefault="00F62185">
      <w:pPr>
        <w:spacing w:after="200" w:line="276" w:lineRule="auto"/>
        <w:rPr>
          <w:sz w:val="26"/>
          <w:szCs w:val="26"/>
        </w:rPr>
      </w:pPr>
    </w:p>
    <w:p w14:paraId="0A77247A" w14:textId="77777777" w:rsidR="00F62185" w:rsidRDefault="00F62185">
      <w:pPr>
        <w:spacing w:after="200" w:line="276" w:lineRule="auto"/>
        <w:rPr>
          <w:sz w:val="26"/>
          <w:szCs w:val="26"/>
        </w:rPr>
      </w:pPr>
    </w:p>
    <w:p w14:paraId="29048551" w14:textId="77777777" w:rsidR="00F62185" w:rsidRDefault="00F62185">
      <w:pPr>
        <w:spacing w:after="200" w:line="276" w:lineRule="auto"/>
        <w:rPr>
          <w:sz w:val="26"/>
          <w:szCs w:val="26"/>
        </w:rPr>
      </w:pPr>
    </w:p>
    <w:p w14:paraId="5E55E14A" w14:textId="77777777" w:rsidR="00F62185" w:rsidRDefault="00F62185">
      <w:pPr>
        <w:spacing w:after="200" w:line="276" w:lineRule="auto"/>
        <w:rPr>
          <w:sz w:val="26"/>
          <w:szCs w:val="26"/>
        </w:rPr>
      </w:pPr>
    </w:p>
    <w:p w14:paraId="3A3E54D0" w14:textId="77777777" w:rsidR="00F62185" w:rsidRDefault="00F62185">
      <w:pPr>
        <w:spacing w:after="200" w:line="276" w:lineRule="auto"/>
        <w:rPr>
          <w:sz w:val="26"/>
          <w:szCs w:val="26"/>
        </w:rPr>
      </w:pPr>
    </w:p>
    <w:p w14:paraId="64EA46CC" w14:textId="77777777" w:rsidR="00F62185" w:rsidRDefault="00F62185">
      <w:pPr>
        <w:spacing w:after="200" w:line="276" w:lineRule="auto"/>
        <w:rPr>
          <w:sz w:val="26"/>
          <w:szCs w:val="26"/>
        </w:rPr>
      </w:pPr>
    </w:p>
    <w:p w14:paraId="1D6440A6" w14:textId="77777777" w:rsidR="00F62185" w:rsidRDefault="00F62185">
      <w:pPr>
        <w:spacing w:after="200" w:line="276" w:lineRule="auto"/>
        <w:rPr>
          <w:sz w:val="26"/>
          <w:szCs w:val="26"/>
        </w:rPr>
      </w:pPr>
    </w:p>
    <w:p w14:paraId="1D94A27F" w14:textId="77777777" w:rsidR="00F62185" w:rsidRDefault="00F62185">
      <w:pPr>
        <w:spacing w:after="200" w:line="276" w:lineRule="auto"/>
        <w:rPr>
          <w:sz w:val="26"/>
          <w:szCs w:val="26"/>
        </w:rPr>
      </w:pPr>
    </w:p>
    <w:p w14:paraId="1C2BD015" w14:textId="77777777" w:rsidR="00F62185" w:rsidRDefault="00F62185">
      <w:pPr>
        <w:spacing w:after="200" w:line="276" w:lineRule="auto"/>
        <w:rPr>
          <w:sz w:val="26"/>
          <w:szCs w:val="26"/>
        </w:rPr>
      </w:pPr>
    </w:p>
    <w:p w14:paraId="62010472" w14:textId="77777777" w:rsidR="00F62185" w:rsidRDefault="00F62185">
      <w:pPr>
        <w:spacing w:after="200" w:line="276" w:lineRule="auto"/>
        <w:rPr>
          <w:sz w:val="26"/>
          <w:szCs w:val="26"/>
        </w:rPr>
      </w:pPr>
    </w:p>
    <w:p w14:paraId="1097929A" w14:textId="77777777" w:rsidR="00F62185" w:rsidRDefault="00F62185">
      <w:pPr>
        <w:spacing w:after="200" w:line="276" w:lineRule="auto"/>
        <w:rPr>
          <w:sz w:val="26"/>
          <w:szCs w:val="26"/>
        </w:rPr>
      </w:pPr>
    </w:p>
    <w:p w14:paraId="3AEDB7C4" w14:textId="0E17A009" w:rsidR="00317CC2" w:rsidRDefault="00317CC2">
      <w:pPr>
        <w:pStyle w:val="TableofFigures"/>
        <w:tabs>
          <w:tab w:val="right" w:leader="dot" w:pos="9111"/>
        </w:tabs>
        <w:rPr>
          <w:rFonts w:asciiTheme="minorHAnsi" w:eastAsiaTheme="minorEastAsia" w:hAnsiTheme="minorHAnsi" w:cstheme="minorBidi"/>
          <w:noProof/>
          <w:kern w:val="2"/>
          <w:sz w:val="22"/>
          <w:szCs w:val="22"/>
          <w:lang w:val="en-ID" w:eastAsia="en-ID"/>
          <w14:ligatures w14:val="standardContextual"/>
        </w:rPr>
      </w:pPr>
      <w:r>
        <w:rPr>
          <w:szCs w:val="26"/>
        </w:rPr>
        <w:fldChar w:fldCharType="begin"/>
      </w:r>
      <w:r>
        <w:rPr>
          <w:szCs w:val="26"/>
        </w:rPr>
        <w:instrText xml:space="preserve"> TOC \h \z \t "Caption;Hình;bảng biểu" \c </w:instrText>
      </w:r>
      <w:r>
        <w:rPr>
          <w:szCs w:val="26"/>
        </w:rPr>
        <w:fldChar w:fldCharType="separate"/>
      </w:r>
    </w:p>
    <w:p w14:paraId="1851A58B" w14:textId="4CAFB9E3" w:rsidR="00E669D3" w:rsidRDefault="00317CC2" w:rsidP="00E669D3">
      <w:pPr>
        <w:tabs>
          <w:tab w:val="center" w:pos="6379"/>
        </w:tabs>
        <w:spacing w:after="200" w:line="360" w:lineRule="auto"/>
        <w:rPr>
          <w:sz w:val="26"/>
          <w:szCs w:val="26"/>
        </w:rPr>
      </w:pPr>
      <w:r>
        <w:rPr>
          <w:sz w:val="26"/>
          <w:szCs w:val="26"/>
        </w:rPr>
        <w:fldChar w:fldCharType="end"/>
      </w:r>
    </w:p>
    <w:p w14:paraId="5DE7A6A6" w14:textId="098661FA" w:rsidR="007B1A23" w:rsidRDefault="007B1A23">
      <w:pPr>
        <w:spacing w:after="200" w:line="276" w:lineRule="auto"/>
        <w:rPr>
          <w:sz w:val="26"/>
          <w:szCs w:val="26"/>
        </w:rPr>
      </w:pPr>
      <w:r>
        <w:rPr>
          <w:sz w:val="26"/>
          <w:szCs w:val="26"/>
        </w:rPr>
        <w:lastRenderedPageBreak/>
        <w:br w:type="page"/>
      </w:r>
    </w:p>
    <w:p w14:paraId="10A5AB17" w14:textId="77946750" w:rsidR="0022406F" w:rsidRDefault="007B1A23" w:rsidP="00920150">
      <w:pPr>
        <w:pStyle w:val="Chng"/>
        <w:outlineLvl w:val="0"/>
      </w:pPr>
      <w:bookmarkStart w:id="13" w:name="_Toc150723461"/>
      <w:bookmarkStart w:id="14" w:name="_Toc154255922"/>
      <w:bookmarkStart w:id="15" w:name="_Toc154261854"/>
      <w:r w:rsidRPr="00880D36">
        <w:lastRenderedPageBreak/>
        <w:t>C</w:t>
      </w:r>
      <w:r w:rsidR="00CD13EC" w:rsidRPr="00880D36">
        <w:t>HƯƠNG 1</w:t>
      </w:r>
      <w:r w:rsidR="0064189C">
        <w:t xml:space="preserve"> – </w:t>
      </w:r>
      <w:r w:rsidR="00F86ED7">
        <w:t>C</w:t>
      </w:r>
      <w:bookmarkEnd w:id="13"/>
      <w:r w:rsidR="00920150">
        <w:t>ÁC PHƯƠNG PHÁP OPTIMIZER TRONG HUẤN LUYỆN MÔ HÌNH HỌC MÁY</w:t>
      </w:r>
      <w:bookmarkEnd w:id="14"/>
      <w:bookmarkEnd w:id="15"/>
    </w:p>
    <w:p w14:paraId="4B470B79" w14:textId="222EA31A" w:rsidR="001C56B3" w:rsidRPr="0013136A" w:rsidRDefault="0004745F" w:rsidP="0013136A">
      <w:pPr>
        <w:pStyle w:val="Tiumccp1"/>
        <w:outlineLvl w:val="1"/>
      </w:pPr>
      <w:bookmarkStart w:id="16" w:name="_Toc154261855"/>
      <w:r w:rsidRPr="0013136A">
        <w:t>1</w:t>
      </w:r>
      <w:r w:rsidR="001C56B3" w:rsidRPr="0013136A">
        <w:t>.1 Khái quát về thuật toán tối ưu (Optimizer)</w:t>
      </w:r>
      <w:bookmarkEnd w:id="16"/>
    </w:p>
    <w:p w14:paraId="27D65A81" w14:textId="21317824" w:rsidR="001C56B3" w:rsidRDefault="001C56B3" w:rsidP="0013136A">
      <w:pPr>
        <w:pStyle w:val="Tiumccp2"/>
        <w:outlineLvl w:val="2"/>
      </w:pPr>
      <w:bookmarkStart w:id="17" w:name="_Toc154261856"/>
      <w:r>
        <w:t>1.1.1 Khái niệm</w:t>
      </w:r>
      <w:bookmarkEnd w:id="17"/>
    </w:p>
    <w:p w14:paraId="1835E739" w14:textId="4B365990" w:rsidR="001C56B3" w:rsidRDefault="001C56B3" w:rsidP="001C56B3">
      <w:pPr>
        <w:pStyle w:val="Nidungvnbn"/>
      </w:pPr>
      <w:r>
        <w:t>- Optimizer trong học máy và học sâu là một thuật toán hoặc phương pháp được sử dụng để cập nhật và điều chỉnh các tham số của mô hình (như trọng số và bias) nhằm giảm thiểu hàm mất mát (loss function). Hàm mất mát đánh giá mức độ chính xác của mô hình so với dữ liệu thực tế.</w:t>
      </w:r>
    </w:p>
    <w:p w14:paraId="722E5404" w14:textId="2306348E" w:rsidR="001C56B3" w:rsidRDefault="001C56B3" w:rsidP="0013136A">
      <w:pPr>
        <w:pStyle w:val="Tiumccp2"/>
        <w:outlineLvl w:val="2"/>
      </w:pPr>
      <w:bookmarkStart w:id="18" w:name="_Toc154261857"/>
      <w:r>
        <w:t>1.1.2 Mục đích</w:t>
      </w:r>
      <w:bookmarkEnd w:id="18"/>
    </w:p>
    <w:p w14:paraId="73343A5C" w14:textId="09B679C0" w:rsidR="00934077" w:rsidRDefault="001C56B3" w:rsidP="00934077">
      <w:pPr>
        <w:pStyle w:val="Nidungvnbn"/>
        <w:numPr>
          <w:ilvl w:val="0"/>
          <w:numId w:val="94"/>
        </w:numPr>
      </w:pPr>
      <w:r>
        <w:t>Tối ưu hóa hàm mất m</w:t>
      </w:r>
      <w:r w:rsidR="00934077">
        <w:t>át</w:t>
      </w:r>
    </w:p>
    <w:p w14:paraId="7A364AAE" w14:textId="77777777" w:rsidR="00934077" w:rsidRDefault="00934077" w:rsidP="00934077">
      <w:pPr>
        <w:pStyle w:val="Nidungvnbn"/>
        <w:numPr>
          <w:ilvl w:val="1"/>
          <w:numId w:val="94"/>
        </w:numPr>
      </w:pPr>
      <w:r>
        <w:t>Định nghĩa: Hàm mất mát đo lường mức độ "sai lệch" giữa kết quả dự đoán của mô hình và giá trị thực tế.</w:t>
      </w:r>
    </w:p>
    <w:p w14:paraId="417CA44F" w14:textId="0FDBF99D" w:rsidR="00934077" w:rsidRDefault="00934077" w:rsidP="00934077">
      <w:pPr>
        <w:pStyle w:val="Nidungvnbn"/>
        <w:numPr>
          <w:ilvl w:val="1"/>
          <w:numId w:val="94"/>
        </w:numPr>
      </w:pPr>
      <w:r>
        <w:t>Mục tiêu: Optimizers tìm cách giảm thiểu giá trị của hàm mất mát. Khi hàm mất mát giảm, điều này chỉ ra rằng mô hình đang học tốt hơn và cải thiện khả năng dự đoán của mình.</w:t>
      </w:r>
    </w:p>
    <w:p w14:paraId="793788D8" w14:textId="1925BB53" w:rsidR="00934077" w:rsidRDefault="00934077" w:rsidP="00934077">
      <w:pPr>
        <w:pStyle w:val="Nidungvnbn"/>
        <w:numPr>
          <w:ilvl w:val="0"/>
          <w:numId w:val="94"/>
        </w:numPr>
      </w:pPr>
      <w:r>
        <w:t>Cập nhật trọng số và Bias trong mạng Nơ-ron.</w:t>
      </w:r>
    </w:p>
    <w:p w14:paraId="5456E656" w14:textId="77777777" w:rsidR="00934077" w:rsidRDefault="00934077" w:rsidP="00934077">
      <w:pPr>
        <w:pStyle w:val="Nidungvnbn"/>
        <w:numPr>
          <w:ilvl w:val="1"/>
          <w:numId w:val="94"/>
        </w:numPr>
      </w:pPr>
      <w:r>
        <w:t>Quá trình: Optimizers điều chỉnh trọng số và bias dựa trên gradient (đạo hàm) của hàm mất mát.</w:t>
      </w:r>
    </w:p>
    <w:p w14:paraId="5E0C25AA" w14:textId="24CF4730" w:rsidR="00934077" w:rsidRDefault="00934077" w:rsidP="00934077">
      <w:pPr>
        <w:pStyle w:val="Nidungvnbn"/>
        <w:numPr>
          <w:ilvl w:val="1"/>
          <w:numId w:val="94"/>
        </w:numPr>
      </w:pPr>
      <w:r>
        <w:t>Mục tiêu: Mục tiêu là tìm ra bộ trọng số và bias tối ưu sao cho hàm mất mát đạt giá trị thấp nhất.</w:t>
      </w:r>
    </w:p>
    <w:p w14:paraId="5015BA68" w14:textId="300AD2F4" w:rsidR="00934077" w:rsidRDefault="00934077" w:rsidP="00934077">
      <w:pPr>
        <w:pStyle w:val="Nidungvnbn"/>
        <w:numPr>
          <w:ilvl w:val="0"/>
          <w:numId w:val="94"/>
        </w:numPr>
      </w:pPr>
      <w:r>
        <w:t xml:space="preserve">Điều chỉnh tốc độ học: </w:t>
      </w:r>
      <w:r w:rsidRPr="00934077">
        <w:t>Tốc độ học quyết định mức độ "nhanh chóng" hoặc "chậm rãi" mà mô hình điều chỉnh trọng số của mình.Tuy nhiên,tốc độ học quá nhanh có thể dẫn đến việc "bỏ qua" điểm tối ưu, quá chậm có thể khiến quá trình học trở nên chậm chạp và không hiệu quả.</w:t>
      </w:r>
    </w:p>
    <w:p w14:paraId="31CB4D39" w14:textId="265BC871" w:rsidR="00934077" w:rsidRDefault="00934077" w:rsidP="00934077">
      <w:pPr>
        <w:pStyle w:val="Nidungvnbn"/>
        <w:numPr>
          <w:ilvl w:val="0"/>
          <w:numId w:val="94"/>
        </w:numPr>
      </w:pPr>
      <w:r w:rsidRPr="00934077">
        <w:t>Phòng Tránh Vấn Đề Như Overfitting và Local Minima</w:t>
      </w:r>
      <w:r>
        <w:t>:</w:t>
      </w:r>
    </w:p>
    <w:p w14:paraId="4BD943A2" w14:textId="77777777" w:rsidR="00934077" w:rsidRDefault="00934077" w:rsidP="00934077">
      <w:pPr>
        <w:pStyle w:val="Nidungvnbn"/>
        <w:numPr>
          <w:ilvl w:val="1"/>
          <w:numId w:val="94"/>
        </w:numPr>
      </w:pPr>
      <w:r>
        <w:lastRenderedPageBreak/>
        <w:t>Overfitting: Khi mô hình quá "khớp" với dữ liệu huấn luyện, nó có thể không hiệu quả trên dữ liệu mới.</w:t>
      </w:r>
    </w:p>
    <w:p w14:paraId="77FE7CCB" w14:textId="69047524" w:rsidR="00934077" w:rsidRDefault="00934077" w:rsidP="00934077">
      <w:pPr>
        <w:pStyle w:val="Nidungvnbn"/>
        <w:numPr>
          <w:ilvl w:val="1"/>
          <w:numId w:val="94"/>
        </w:numPr>
      </w:pPr>
      <w:r>
        <w:t>Local Minima: Đây là điểm mà tại đó hàm mất mát đạt giá trị thấp nhưng không phải là giá trị thấp nhất có thể (không phải là global minimum).</w:t>
      </w:r>
    </w:p>
    <w:p w14:paraId="33692391" w14:textId="267BDD93" w:rsidR="00934077" w:rsidRDefault="00934077" w:rsidP="00934077">
      <w:pPr>
        <w:pStyle w:val="Nidungvnbn"/>
        <w:numPr>
          <w:ilvl w:val="0"/>
          <w:numId w:val="96"/>
        </w:numPr>
      </w:pPr>
      <w:r>
        <w:t xml:space="preserve">Thích ứng với đặc trưng của dữ liệu: </w:t>
      </w:r>
      <w:r w:rsidRPr="00934077">
        <w:t>Các optimizers như Adam hoặc RMSprop có thể hiệu quả hơn trong việc điều chỉnh trọng số khi đối mặt với dữ liệu phức tạp và không đồng đều.</w:t>
      </w:r>
    </w:p>
    <w:p w14:paraId="5A2D4974" w14:textId="0101DEAF" w:rsidR="00934077" w:rsidRDefault="00934077" w:rsidP="00934077">
      <w:pPr>
        <w:pStyle w:val="Nidungvnbn"/>
        <w:numPr>
          <w:ilvl w:val="0"/>
          <w:numId w:val="96"/>
        </w:numPr>
      </w:pPr>
      <w:r>
        <w:t xml:space="preserve">Hỗ trợ Học Sâu: </w:t>
      </w:r>
      <w:r w:rsidRPr="00934077">
        <w:t>Việc tối ưu hóa trở nên cực kỳ quan trọng trong các mô hình học sâu với nhiều lớp ẩn, nơi việc điều chỉnh trọng số ảnh hưởng đến hiệu suất tổng thể của mô hình.</w:t>
      </w:r>
    </w:p>
    <w:p w14:paraId="0C37117A" w14:textId="0299C810" w:rsidR="00934077" w:rsidRDefault="00934077" w:rsidP="00934077">
      <w:pPr>
        <w:pStyle w:val="Nidungvnbn"/>
        <w:numPr>
          <w:ilvl w:val="0"/>
          <w:numId w:val="96"/>
        </w:numPr>
      </w:pPr>
      <w:r>
        <w:t xml:space="preserve">Tối ưu hóa tài nguyên tính toán: </w:t>
      </w:r>
      <w:r w:rsidRPr="00934077">
        <w:t>Một số optimizers được thiết kế để giảm thiểu tài nguyên tính toán cần thiết, điều này quan trọng đối với việc xử lý dữ liệu lớn và mô hình phức tạp</w:t>
      </w:r>
      <w:r>
        <w:t>.</w:t>
      </w:r>
    </w:p>
    <w:p w14:paraId="3B39715F" w14:textId="77777777" w:rsidR="00934077" w:rsidRDefault="00934077" w:rsidP="00934077">
      <w:pPr>
        <w:pStyle w:val="Nidungvnbn"/>
        <w:ind w:left="1440" w:firstLine="0"/>
      </w:pPr>
    </w:p>
    <w:p w14:paraId="2FAABB6E" w14:textId="1FBD7A39" w:rsidR="001C56B3" w:rsidRDefault="001C56B3" w:rsidP="0013136A">
      <w:pPr>
        <w:pStyle w:val="Tiumccp1"/>
        <w:outlineLvl w:val="1"/>
      </w:pPr>
      <w:bookmarkStart w:id="19" w:name="_Toc154261858"/>
      <w:r>
        <w:t xml:space="preserve">1.2 </w:t>
      </w:r>
      <w:r w:rsidR="001661D3">
        <w:t>Các phương pháp Optimizer</w:t>
      </w:r>
      <w:bookmarkEnd w:id="19"/>
    </w:p>
    <w:p w14:paraId="6D719145" w14:textId="70FEFD59" w:rsidR="001661D3" w:rsidRDefault="001661D3" w:rsidP="0013136A">
      <w:pPr>
        <w:pStyle w:val="Tiumccp2"/>
        <w:outlineLvl w:val="2"/>
      </w:pPr>
      <w:bookmarkStart w:id="20" w:name="_Toc154261859"/>
      <w:r>
        <w:t>1.2.1 Gradient Descent</w:t>
      </w:r>
      <w:bookmarkEnd w:id="20"/>
    </w:p>
    <w:p w14:paraId="13EDD090" w14:textId="0E198B98" w:rsidR="001661D3" w:rsidRDefault="001661D3" w:rsidP="001661D3">
      <w:pPr>
        <w:pStyle w:val="Tiumccp3"/>
      </w:pPr>
      <w:r>
        <w:t>a) Khái niệm</w:t>
      </w:r>
    </w:p>
    <w:p w14:paraId="7D42ECF4" w14:textId="10791787" w:rsidR="000A3D79" w:rsidRDefault="000A3D79" w:rsidP="00391D90">
      <w:pPr>
        <w:pStyle w:val="Nidungvnbn"/>
        <w:numPr>
          <w:ilvl w:val="0"/>
          <w:numId w:val="98"/>
        </w:numPr>
      </w:pPr>
      <w:r>
        <w:t>Gradient Descent là một thuật toán tối ưu hóa để tìm điểm tối thiểu của một hàm mất mát bằng cách điều chỉnh liên tục các tham số của mô hình (như trọng số và bias) theo hướng ngược lại với gradient (đạo hàm) của hàm mất mát đó.</w:t>
      </w:r>
    </w:p>
    <w:p w14:paraId="10E68719" w14:textId="10884540" w:rsidR="001661D3" w:rsidRDefault="000A3D79" w:rsidP="00391D90">
      <w:pPr>
        <w:pStyle w:val="Nidungvnbn"/>
        <w:numPr>
          <w:ilvl w:val="0"/>
          <w:numId w:val="98"/>
        </w:numPr>
      </w:pPr>
      <w:r>
        <w:t>Gradient chỉ ra hướng tăng của hàm mất mát. Khi làm việc với Gradient Descent, chúng ta di chuyển ngược lại với gradient để giảm thiểu hàm mất mát.</w:t>
      </w:r>
    </w:p>
    <w:p w14:paraId="25D7EB78" w14:textId="77777777" w:rsidR="00391D90" w:rsidRDefault="000A3D79" w:rsidP="00391D90">
      <w:pPr>
        <w:pStyle w:val="Tiumccp3"/>
      </w:pPr>
      <w:r w:rsidRPr="00391D90">
        <w:t>b) Cách hoạt động</w:t>
      </w:r>
    </w:p>
    <w:p w14:paraId="397EC914" w14:textId="5C2D9DFC" w:rsidR="00391D90" w:rsidRDefault="00391D90" w:rsidP="00391D90">
      <w:pPr>
        <w:pStyle w:val="Nidungvnbn"/>
        <w:numPr>
          <w:ilvl w:val="0"/>
          <w:numId w:val="97"/>
        </w:numPr>
        <w:jc w:val="left"/>
      </w:pPr>
      <w:r>
        <w:lastRenderedPageBreak/>
        <w:t xml:space="preserve">Khởi tạo tham số: </w:t>
      </w:r>
      <w:r w:rsidRPr="00391D90">
        <w:t>Thuật toán bắt đầu bằng cách khởi tạo các tham số của mô hình (như trọng số và bias) một cách ngẫu nhiên hoặc theo một quy tắc nào đó.</w:t>
      </w:r>
    </w:p>
    <w:p w14:paraId="66919508" w14:textId="5D12B465" w:rsidR="00391D90" w:rsidRDefault="00391D90" w:rsidP="00391D90">
      <w:pPr>
        <w:pStyle w:val="Nidungvnbn"/>
        <w:numPr>
          <w:ilvl w:val="0"/>
          <w:numId w:val="97"/>
        </w:numPr>
        <w:jc w:val="left"/>
      </w:pPr>
      <w:r w:rsidRPr="00391D90">
        <w:t>Tính Gradient của Hàm Mất Mát</w:t>
      </w:r>
      <w:r>
        <w:t>.</w:t>
      </w:r>
    </w:p>
    <w:p w14:paraId="19D7AB85" w14:textId="77777777" w:rsidR="00391D90" w:rsidRDefault="00391D90" w:rsidP="00391D90">
      <w:pPr>
        <w:pStyle w:val="Nidungvnbn"/>
        <w:numPr>
          <w:ilvl w:val="1"/>
          <w:numId w:val="97"/>
        </w:numPr>
      </w:pPr>
      <w:r>
        <w:t>Tại mỗi bước của thuật toán, gradient (đạo hàm) của hàm mất mát được tính tại điểm tham số hiện tại.</w:t>
      </w:r>
    </w:p>
    <w:p w14:paraId="54AAE388" w14:textId="01DBE00B" w:rsidR="00391D90" w:rsidRDefault="00391D90" w:rsidP="00391D90">
      <w:pPr>
        <w:pStyle w:val="Nidungvnbn"/>
        <w:numPr>
          <w:ilvl w:val="1"/>
          <w:numId w:val="97"/>
        </w:numPr>
        <w:jc w:val="left"/>
      </w:pPr>
      <w:r>
        <w:t>Gradient cung cấp thông tin về hướng và độ dốc của hàm mất mát, cho biết hướng mà hàm mất mát tăng lên nhanh nhất.</w:t>
      </w:r>
    </w:p>
    <w:p w14:paraId="77DC47AB" w14:textId="23BAEC47" w:rsidR="00391D90" w:rsidRDefault="00391D90" w:rsidP="00391D90">
      <w:pPr>
        <w:pStyle w:val="Nidungvnbn"/>
        <w:numPr>
          <w:ilvl w:val="0"/>
          <w:numId w:val="99"/>
        </w:numPr>
        <w:jc w:val="left"/>
      </w:pPr>
      <w:r>
        <w:t>Cập nhật tham số:</w:t>
      </w:r>
    </w:p>
    <w:p w14:paraId="64F577E2" w14:textId="223CB655" w:rsidR="00391D90" w:rsidRDefault="00391D90" w:rsidP="00391D90">
      <w:pPr>
        <w:pStyle w:val="Nidungvnbn"/>
        <w:numPr>
          <w:ilvl w:val="1"/>
          <w:numId w:val="99"/>
        </w:numPr>
        <w:jc w:val="left"/>
      </w:pPr>
      <w:r w:rsidRPr="00391D90">
        <w:t>Các tham số sau đó được cập nhật theo hướng ngược lại với gradient. Điều này được thực hiện theo công thức sau:</w:t>
      </w:r>
    </w:p>
    <w:p w14:paraId="3BAFE050" w14:textId="1350B26B" w:rsidR="00391D90" w:rsidRDefault="00391D90" w:rsidP="00391D90">
      <w:pPr>
        <w:pStyle w:val="Nidungvnbn"/>
        <w:ind w:left="2160" w:firstLine="0"/>
        <w:jc w:val="left"/>
      </w:pPr>
      <w:r w:rsidRPr="00391D90">
        <w:rPr>
          <w:noProof/>
        </w:rPr>
        <w:drawing>
          <wp:inline distT="0" distB="0" distL="0" distR="0" wp14:anchorId="19D95C16" wp14:editId="42AE67B9">
            <wp:extent cx="4717189" cy="670618"/>
            <wp:effectExtent l="0" t="0" r="7620" b="0"/>
            <wp:docPr id="54662351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3513" name="Picture 1" descr="A close up of words&#10;&#10;Description automatically generated"/>
                    <pic:cNvPicPr/>
                  </pic:nvPicPr>
                  <pic:blipFill>
                    <a:blip r:embed="rId10"/>
                    <a:stretch>
                      <a:fillRect/>
                    </a:stretch>
                  </pic:blipFill>
                  <pic:spPr>
                    <a:xfrm>
                      <a:off x="0" y="0"/>
                      <a:ext cx="4717189" cy="670618"/>
                    </a:xfrm>
                    <a:prstGeom prst="rect">
                      <a:avLst/>
                    </a:prstGeom>
                  </pic:spPr>
                </pic:pic>
              </a:graphicData>
            </a:graphic>
          </wp:inline>
        </w:drawing>
      </w:r>
    </w:p>
    <w:p w14:paraId="72E5D78E" w14:textId="0F5E4199" w:rsidR="00391D90" w:rsidRDefault="00391D90" w:rsidP="00391D90">
      <w:pPr>
        <w:pStyle w:val="Nidungvnbn"/>
        <w:numPr>
          <w:ilvl w:val="1"/>
          <w:numId w:val="99"/>
        </w:numPr>
        <w:jc w:val="left"/>
      </w:pPr>
      <w:r w:rsidRPr="00391D90">
        <w:t>Việc cập nhật này nhằm mục đích di chuyển các tham số đến vị trí mà tại đó hàm mất mát có giá trị thấp hơn.</w:t>
      </w:r>
    </w:p>
    <w:p w14:paraId="3B6E2256" w14:textId="7A5EE68F" w:rsidR="00391D90" w:rsidRDefault="00736174" w:rsidP="00391D90">
      <w:pPr>
        <w:pStyle w:val="Nidungvnbn"/>
        <w:numPr>
          <w:ilvl w:val="0"/>
          <w:numId w:val="99"/>
        </w:numPr>
        <w:jc w:val="left"/>
      </w:pPr>
      <w:r>
        <w:t xml:space="preserve">Lặp lại: </w:t>
      </w:r>
      <w:r w:rsidRPr="00736174">
        <w:t>Quá trình này được lặp lại nhiều lần (các epoch) cho đến khi đạt được điều kiện dừng, như sự thay đổi của hàm mất mát dưới một ngưỡng nhất định hoặc sau một số lượng epoch xác định.</w:t>
      </w:r>
    </w:p>
    <w:p w14:paraId="5969E59B" w14:textId="4E9A472C" w:rsidR="00736174" w:rsidRDefault="00736174" w:rsidP="00736174">
      <w:pPr>
        <w:pStyle w:val="Tiumccp3"/>
      </w:pPr>
      <w:r>
        <w:t>c) Ví dụ</w:t>
      </w:r>
    </w:p>
    <w:p w14:paraId="68C910C1" w14:textId="225C0306" w:rsidR="00736174" w:rsidRDefault="00736174" w:rsidP="00736174">
      <w:pPr>
        <w:pStyle w:val="Nidungvnbn"/>
      </w:pPr>
      <w:r>
        <w:t>- Giả sử chúng ta có hàm mất mát f(x) = x</w:t>
      </w:r>
      <w:r>
        <w:rPr>
          <w:vertAlign w:val="superscript"/>
        </w:rPr>
        <w:t>2</w:t>
      </w:r>
      <w:r>
        <w:t>, và mục tiêu là tìm giá trị của x sao cho f(x) đạt giá trị tối thiểu.</w:t>
      </w:r>
    </w:p>
    <w:p w14:paraId="1DD0CC31" w14:textId="02EF4F04" w:rsidR="00736174" w:rsidRDefault="00736174" w:rsidP="00736174">
      <w:pPr>
        <w:pStyle w:val="Nidungvnbn"/>
      </w:pPr>
      <w:r w:rsidRPr="00736174">
        <w:rPr>
          <w:b/>
          <w:bCs/>
        </w:rPr>
        <w:t>B1:</w:t>
      </w:r>
      <w:r w:rsidRPr="00736174">
        <w:t xml:space="preserve"> Khởi tạo x = 4 </w:t>
      </w:r>
    </w:p>
    <w:p w14:paraId="55B2F18E" w14:textId="451BD933" w:rsidR="00736174" w:rsidRDefault="00736174" w:rsidP="00736174">
      <w:pPr>
        <w:pStyle w:val="Nidungvnbn"/>
        <w:rPr>
          <w:b/>
          <w:bCs/>
        </w:rPr>
      </w:pPr>
      <w:r w:rsidRPr="00736174">
        <w:rPr>
          <w:b/>
          <w:bCs/>
          <w:noProof/>
        </w:rPr>
        <w:lastRenderedPageBreak/>
        <w:drawing>
          <wp:inline distT="0" distB="0" distL="0" distR="0" wp14:anchorId="5868432E" wp14:editId="32E62AC1">
            <wp:extent cx="3802710" cy="3360711"/>
            <wp:effectExtent l="0" t="0" r="7620" b="0"/>
            <wp:docPr id="2068398261"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8261" name="Picture 1" descr="A diagram of a curve&#10;&#10;Description automatically generated"/>
                    <pic:cNvPicPr/>
                  </pic:nvPicPr>
                  <pic:blipFill>
                    <a:blip r:embed="rId11"/>
                    <a:stretch>
                      <a:fillRect/>
                    </a:stretch>
                  </pic:blipFill>
                  <pic:spPr>
                    <a:xfrm>
                      <a:off x="0" y="0"/>
                      <a:ext cx="3802710" cy="3360711"/>
                    </a:xfrm>
                    <a:prstGeom prst="rect">
                      <a:avLst/>
                    </a:prstGeom>
                  </pic:spPr>
                </pic:pic>
              </a:graphicData>
            </a:graphic>
          </wp:inline>
        </w:drawing>
      </w:r>
    </w:p>
    <w:p w14:paraId="34FBF6A2" w14:textId="03EAD0AA" w:rsidR="006C2005" w:rsidRDefault="006C2005" w:rsidP="006C2005">
      <w:pPr>
        <w:pStyle w:val="Nidungvnbn"/>
      </w:pPr>
      <w:r>
        <w:rPr>
          <w:b/>
          <w:bCs/>
        </w:rPr>
        <w:t xml:space="preserve">B2: </w:t>
      </w:r>
      <w:r w:rsidRPr="006C2005">
        <w:t>Tính Gradient</w:t>
      </w:r>
    </w:p>
    <w:p w14:paraId="2B995959" w14:textId="674EB7E4" w:rsidR="006C2005" w:rsidRDefault="006C2005" w:rsidP="006C2005">
      <w:pPr>
        <w:pStyle w:val="Nidungvnbn"/>
        <w:numPr>
          <w:ilvl w:val="0"/>
          <w:numId w:val="99"/>
        </w:numPr>
      </w:pPr>
      <w:r>
        <w:t>Gradient: Đạo hàm của f(x) = x</w:t>
      </w:r>
      <w:r>
        <w:rPr>
          <w:vertAlign w:val="superscript"/>
        </w:rPr>
        <w:t>2</w:t>
      </w:r>
      <w:r>
        <w:t xml:space="preserve"> là f’(x) = 2x.</w:t>
      </w:r>
    </w:p>
    <w:p w14:paraId="3A0905CB" w14:textId="6B4BEF3B" w:rsidR="006C2005" w:rsidRDefault="006C2005" w:rsidP="006C2005">
      <w:pPr>
        <w:pStyle w:val="Nidungvnbn"/>
        <w:numPr>
          <w:ilvl w:val="0"/>
          <w:numId w:val="99"/>
        </w:numPr>
      </w:pPr>
      <w:r>
        <w:t>Tại x = 4: Gradient là f’(4) = 2 x 4 = 8</w:t>
      </w:r>
    </w:p>
    <w:p w14:paraId="4B4D0C36" w14:textId="2A1EA8D6" w:rsidR="006C2005" w:rsidRDefault="006C2005" w:rsidP="006C2005">
      <w:pPr>
        <w:pStyle w:val="Nidungvnbn"/>
        <w:ind w:left="1440" w:firstLine="0"/>
      </w:pPr>
      <w:r w:rsidRPr="006C2005">
        <w:rPr>
          <w:noProof/>
        </w:rPr>
        <w:lastRenderedPageBreak/>
        <w:drawing>
          <wp:inline distT="0" distB="0" distL="0" distR="0" wp14:anchorId="753FE318" wp14:editId="2EF80941">
            <wp:extent cx="3772227" cy="3703641"/>
            <wp:effectExtent l="0" t="0" r="0" b="0"/>
            <wp:docPr id="167496714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7146" name="Picture 1" descr="A graph of a function&#10;&#10;Description automatically generated"/>
                    <pic:cNvPicPr/>
                  </pic:nvPicPr>
                  <pic:blipFill>
                    <a:blip r:embed="rId12"/>
                    <a:stretch>
                      <a:fillRect/>
                    </a:stretch>
                  </pic:blipFill>
                  <pic:spPr>
                    <a:xfrm>
                      <a:off x="0" y="0"/>
                      <a:ext cx="3772227" cy="3703641"/>
                    </a:xfrm>
                    <a:prstGeom prst="rect">
                      <a:avLst/>
                    </a:prstGeom>
                  </pic:spPr>
                </pic:pic>
              </a:graphicData>
            </a:graphic>
          </wp:inline>
        </w:drawing>
      </w:r>
    </w:p>
    <w:p w14:paraId="00F938A6" w14:textId="17615BAF" w:rsidR="006C2005" w:rsidRDefault="006C2005" w:rsidP="006C2005">
      <w:pPr>
        <w:pStyle w:val="Nidungvnbn"/>
        <w:ind w:left="1440" w:firstLine="0"/>
      </w:pPr>
      <w:r w:rsidRPr="006C2005">
        <w:t>Hình ảnh trên biểu diễn Bước 2 trong quy trình Gradient Descent. Trên đồ thị của hàm</w:t>
      </w:r>
      <w:r>
        <w:t xml:space="preserve"> f(x) = x</w:t>
      </w:r>
      <w:r>
        <w:rPr>
          <w:vertAlign w:val="superscript"/>
        </w:rPr>
        <w:t>2</w:t>
      </w:r>
      <w:r>
        <w:t xml:space="preserve">, </w:t>
      </w:r>
      <w:r w:rsidRPr="006C2005">
        <w:t>một mũi tên được vẽ từ điểm</w:t>
      </w:r>
      <w:r>
        <w:t xml:space="preserve"> x = 4 </w:t>
      </w:r>
      <w:r w:rsidRPr="006C2005">
        <w:t>và chỉ xuống dưới, đại diện cho gradient tại điểm này. Mũi tên chỉ ra hướng mà hàm mất mát giảm, minh họa việc tính toán gradient cho quá trình Gradient Descent.</w:t>
      </w:r>
    </w:p>
    <w:p w14:paraId="6441BF61" w14:textId="035AC8CD" w:rsidR="006C2005" w:rsidRDefault="006C2005" w:rsidP="006C2005">
      <w:pPr>
        <w:pStyle w:val="Nidungvnbn"/>
      </w:pPr>
      <w:r w:rsidRPr="006C2005">
        <w:rPr>
          <w:b/>
          <w:bCs/>
        </w:rPr>
        <w:t>B3:</w:t>
      </w:r>
      <w:r>
        <w:rPr>
          <w:b/>
          <w:bCs/>
        </w:rPr>
        <w:t xml:space="preserve"> </w:t>
      </w:r>
      <w:r>
        <w:t xml:space="preserve">Cập nhật tham số: </w:t>
      </w:r>
    </w:p>
    <w:p w14:paraId="4DCAABCD" w14:textId="6409AB11" w:rsidR="006C2005" w:rsidRDefault="006C2005" w:rsidP="006C2005">
      <w:pPr>
        <w:pStyle w:val="Nidungvnbn"/>
        <w:numPr>
          <w:ilvl w:val="0"/>
          <w:numId w:val="99"/>
        </w:numPr>
      </w:pPr>
      <w:r>
        <w:t>Learning Rate (α): Giả sử là 0.1.</w:t>
      </w:r>
    </w:p>
    <w:p w14:paraId="010F290C" w14:textId="4EEFE82C" w:rsidR="006C2005" w:rsidRDefault="006C2005" w:rsidP="006C2005">
      <w:pPr>
        <w:pStyle w:val="Nidungvnbn"/>
        <w:numPr>
          <w:ilvl w:val="0"/>
          <w:numId w:val="99"/>
        </w:numPr>
      </w:pPr>
      <w:r>
        <w:t>Cập nhật: x</w:t>
      </w:r>
      <w:r w:rsidR="00F62185">
        <w:rPr>
          <w:vertAlign w:val="subscript"/>
        </w:rPr>
        <w:t>mới</w:t>
      </w:r>
      <w:r w:rsidR="00F62185">
        <w:t xml:space="preserve"> = x</w:t>
      </w:r>
      <w:r w:rsidR="00F62185">
        <w:rPr>
          <w:vertAlign w:val="subscript"/>
        </w:rPr>
        <w:t>cũ</w:t>
      </w:r>
      <w:r w:rsidR="00F62185">
        <w:t xml:space="preserve"> – α × gradient.</w:t>
      </w:r>
    </w:p>
    <w:p w14:paraId="068D867A" w14:textId="21895BAB" w:rsidR="00F62185" w:rsidRDefault="00F62185" w:rsidP="006C2005">
      <w:pPr>
        <w:pStyle w:val="Nidungvnbn"/>
        <w:numPr>
          <w:ilvl w:val="0"/>
          <w:numId w:val="99"/>
        </w:numPr>
      </w:pPr>
      <w:r>
        <w:t>Tính toán: x</w:t>
      </w:r>
      <w:r>
        <w:rPr>
          <w:vertAlign w:val="subscript"/>
        </w:rPr>
        <w:t>mới</w:t>
      </w:r>
      <w:r>
        <w:t xml:space="preserve"> = 4 – 0.1× 8 = 3.2</w:t>
      </w:r>
    </w:p>
    <w:p w14:paraId="1D0CBC46" w14:textId="7E44C2A6" w:rsidR="00F62185" w:rsidRDefault="00F62185" w:rsidP="00F62185">
      <w:pPr>
        <w:pStyle w:val="Nidungvnbn"/>
        <w:ind w:left="1080" w:firstLine="0"/>
      </w:pPr>
      <w:r w:rsidRPr="00F62185">
        <w:rPr>
          <w:noProof/>
        </w:rPr>
        <w:lastRenderedPageBreak/>
        <w:drawing>
          <wp:inline distT="0" distB="0" distL="0" distR="0" wp14:anchorId="2EEC67B2" wp14:editId="3E52E836">
            <wp:extent cx="4099915" cy="4046571"/>
            <wp:effectExtent l="0" t="0" r="0" b="0"/>
            <wp:docPr id="1103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9344" name=""/>
                    <pic:cNvPicPr/>
                  </pic:nvPicPr>
                  <pic:blipFill>
                    <a:blip r:embed="rId13"/>
                    <a:stretch>
                      <a:fillRect/>
                    </a:stretch>
                  </pic:blipFill>
                  <pic:spPr>
                    <a:xfrm>
                      <a:off x="0" y="0"/>
                      <a:ext cx="4099915" cy="4046571"/>
                    </a:xfrm>
                    <a:prstGeom prst="rect">
                      <a:avLst/>
                    </a:prstGeom>
                  </pic:spPr>
                </pic:pic>
              </a:graphicData>
            </a:graphic>
          </wp:inline>
        </w:drawing>
      </w:r>
    </w:p>
    <w:p w14:paraId="4B641DB7" w14:textId="45A02019" w:rsidR="00F62185" w:rsidRDefault="00F62185" w:rsidP="00F62185">
      <w:pPr>
        <w:pStyle w:val="Nidungvnbn"/>
        <w:ind w:left="1080" w:firstLine="0"/>
      </w:pPr>
      <w:r w:rsidRPr="00F62185">
        <w:rPr>
          <w:b/>
          <w:bCs/>
        </w:rPr>
        <w:t>B4:</w:t>
      </w:r>
      <w:r>
        <w:t xml:space="preserve"> Lặp lại</w:t>
      </w:r>
    </w:p>
    <w:p w14:paraId="293A663E" w14:textId="5EF07030" w:rsidR="00F62185" w:rsidRDefault="00F62185" w:rsidP="00F62185">
      <w:pPr>
        <w:pStyle w:val="Nidungvnbn"/>
        <w:numPr>
          <w:ilvl w:val="0"/>
          <w:numId w:val="99"/>
        </w:numPr>
      </w:pPr>
      <w:r>
        <w:t>V</w:t>
      </w:r>
      <w:r w:rsidRPr="00F62185">
        <w:t>ới mỗi lần lặp lại, điểm trên đồ thị sẽ tiếp tục di chuyển dần về phía giá trị tối thiểu của hàm mất mát. Điều này cho thấy cách Gradient Descent hoạt động để tìm ra bộ tham số tối ưu cho mô hình.</w:t>
      </w:r>
    </w:p>
    <w:p w14:paraId="0A7BFB2E" w14:textId="1E0C72B0" w:rsidR="00F62185" w:rsidRDefault="00F62185" w:rsidP="00F62185">
      <w:pPr>
        <w:pStyle w:val="Tiumccp3"/>
      </w:pPr>
      <w:r>
        <w:t>d) Ưu và nhược điểm:</w:t>
      </w:r>
    </w:p>
    <w:p w14:paraId="1BD19E59" w14:textId="0FBC0966" w:rsidR="00F62185" w:rsidRDefault="00F62185" w:rsidP="00F62185">
      <w:pPr>
        <w:pStyle w:val="Nidungvnbn"/>
        <w:numPr>
          <w:ilvl w:val="0"/>
          <w:numId w:val="99"/>
        </w:numPr>
      </w:pPr>
      <w:r>
        <w:t>Ưu điểm:</w:t>
      </w:r>
    </w:p>
    <w:p w14:paraId="0ADE9873" w14:textId="77777777" w:rsidR="00EC1CC6" w:rsidRDefault="00EC1CC6" w:rsidP="00EC1CC6">
      <w:pPr>
        <w:pStyle w:val="Nidungvnbn"/>
        <w:numPr>
          <w:ilvl w:val="1"/>
          <w:numId w:val="99"/>
        </w:numPr>
      </w:pPr>
      <w:r>
        <w:t>Đơn Giản và Dễ Hiểu: Gradient Descent dễ hiểu và áp dụng, làm cho nó trở thành một công cụ mạnh mẽ, đặc biệt đối với những người mới bắt đầu trong lĩnh vực học máy.</w:t>
      </w:r>
    </w:p>
    <w:p w14:paraId="188B2B14" w14:textId="77777777" w:rsidR="00EC1CC6" w:rsidRDefault="00EC1CC6" w:rsidP="00EC1CC6">
      <w:pPr>
        <w:pStyle w:val="Nidungvnbn"/>
        <w:numPr>
          <w:ilvl w:val="1"/>
          <w:numId w:val="99"/>
        </w:numPr>
      </w:pPr>
      <w:r>
        <w:t>Tính Linh Hoạt: Có thể áp dụng cho hầu hết các loại hàm mất mát, làm cho nó trở thành một lựa chọn linh hoạt trong nhiều ứng dụng khác nhau.</w:t>
      </w:r>
    </w:p>
    <w:p w14:paraId="0348EA0F" w14:textId="2E0053B1" w:rsidR="00EC1CC6" w:rsidRDefault="00EC1CC6" w:rsidP="00EC1CC6">
      <w:pPr>
        <w:pStyle w:val="Nidungvnbn"/>
        <w:numPr>
          <w:ilvl w:val="1"/>
          <w:numId w:val="99"/>
        </w:numPr>
      </w:pPr>
      <w:r>
        <w:lastRenderedPageBreak/>
        <w:t>Hiệu Quả với Dữ Liệu Lớn: Đặc biệt hiệu quả khi làm việc với các bộ dữ liệu lớn, nhờ vào khả năng cập nhật trọng số một cách liên tục và dần dần.</w:t>
      </w:r>
    </w:p>
    <w:p w14:paraId="10A73401" w14:textId="26510905" w:rsidR="00F62185" w:rsidRDefault="00F62185" w:rsidP="00F62185">
      <w:pPr>
        <w:pStyle w:val="Nidungvnbn"/>
        <w:numPr>
          <w:ilvl w:val="0"/>
          <w:numId w:val="99"/>
        </w:numPr>
      </w:pPr>
      <w:r>
        <w:t xml:space="preserve">Nhược điểm: </w:t>
      </w:r>
    </w:p>
    <w:p w14:paraId="25C813FF" w14:textId="77777777" w:rsidR="00EC1CC6" w:rsidRDefault="00EC1CC6" w:rsidP="00EC1CC6">
      <w:pPr>
        <w:pStyle w:val="Nidungvnbn"/>
        <w:numPr>
          <w:ilvl w:val="1"/>
          <w:numId w:val="99"/>
        </w:numPr>
      </w:pPr>
      <w:r>
        <w:t>Tốc Độ Hội Tụ: Có thể hội tụ chậm, đặc biệt là khi đối mặt với các hàm mất mát phức tạp hoặc không lồi.</w:t>
      </w:r>
    </w:p>
    <w:p w14:paraId="07B3D3AA" w14:textId="77777777" w:rsidR="00EC1CC6" w:rsidRDefault="00EC1CC6" w:rsidP="00EC1CC6">
      <w:pPr>
        <w:pStyle w:val="Nidungvnbn"/>
        <w:numPr>
          <w:ilvl w:val="1"/>
          <w:numId w:val="99"/>
        </w:numPr>
      </w:pPr>
      <w:r>
        <w:t>Rủi Ro Mắc Kẹt tại Điểm Cực Tiểu Địa Phương: Đối với các hàm mất mát không lồi, Gradient Descent có thể mắc kẹt tại điểm cực tiểu địa phương thay vì tìm ra điểm cực tiểu toàn cục.</w:t>
      </w:r>
    </w:p>
    <w:p w14:paraId="18CBD2D0" w14:textId="77777777" w:rsidR="00EC1CC6" w:rsidRDefault="00EC1CC6" w:rsidP="00EC1CC6">
      <w:pPr>
        <w:pStyle w:val="Nidungvnbn"/>
        <w:numPr>
          <w:ilvl w:val="1"/>
          <w:numId w:val="99"/>
        </w:numPr>
      </w:pPr>
      <w:r>
        <w:t>Chọn Tốc Độ Học (Learning Rate): Việc chọn tốc độ học không phù hợp có thể làm cho thuật toán không hội tụ hoặc hội tụ rất chậm.</w:t>
      </w:r>
    </w:p>
    <w:p w14:paraId="5E6335ED" w14:textId="77777777" w:rsidR="00EC1CC6" w:rsidRDefault="00EC1CC6" w:rsidP="00EC1CC6">
      <w:pPr>
        <w:pStyle w:val="Nidungvnbn"/>
        <w:numPr>
          <w:ilvl w:val="1"/>
          <w:numId w:val="99"/>
        </w:numPr>
      </w:pPr>
      <w:r>
        <w:t>Phụ Thuộc vào Điểm Khởi Đầu: Kết quả cuối cùng có thể phụ thuộc nhiều vào vị trí khởi đầu của thuật toán, đặc biệt trong các không gian có nhiều điểm cực trị.</w:t>
      </w:r>
    </w:p>
    <w:p w14:paraId="108DF8B0" w14:textId="1F18A010" w:rsidR="00F62185" w:rsidRDefault="00EC1CC6" w:rsidP="00EC1CC6">
      <w:pPr>
        <w:pStyle w:val="Nidungvnbn"/>
        <w:numPr>
          <w:ilvl w:val="1"/>
          <w:numId w:val="99"/>
        </w:numPr>
      </w:pPr>
      <w:r>
        <w:t>Khó Khăn trong Việc Xử Lý Dữ Liệu Nhiều Chiều: Gradient Descent có thể trở nên kém hiệu quả khi làm việc với dữ liệu có số chiều rất lớn (vấn đề "nguyền rủa của chiều cao").</w:t>
      </w:r>
    </w:p>
    <w:p w14:paraId="28B0BBAC" w14:textId="41D79142" w:rsidR="00EC1CC6" w:rsidRDefault="00EC1CC6" w:rsidP="0013136A">
      <w:pPr>
        <w:pStyle w:val="Tiumccp2"/>
        <w:outlineLvl w:val="2"/>
      </w:pPr>
      <w:bookmarkStart w:id="21" w:name="_Toc154261860"/>
      <w:r>
        <w:t xml:space="preserve">1.2.2 </w:t>
      </w:r>
      <w:r w:rsidRPr="00EC1CC6">
        <w:t>Stochastic Gradient Descent (SGD)</w:t>
      </w:r>
      <w:bookmarkEnd w:id="21"/>
    </w:p>
    <w:p w14:paraId="4CB92194" w14:textId="34EA111C" w:rsidR="00EC1CC6" w:rsidRDefault="00EC1CC6" w:rsidP="00EC1CC6">
      <w:pPr>
        <w:pStyle w:val="Tiumccp3"/>
      </w:pPr>
      <w:r>
        <w:t>a) Khái niệm</w:t>
      </w:r>
    </w:p>
    <w:p w14:paraId="557F2E6C" w14:textId="754A0D38" w:rsidR="00EC1CC6" w:rsidRDefault="00EC1CC6" w:rsidP="00EC1CC6">
      <w:pPr>
        <w:pStyle w:val="Nidungvnbn"/>
        <w:numPr>
          <w:ilvl w:val="0"/>
          <w:numId w:val="100"/>
        </w:numPr>
      </w:pPr>
      <w:r>
        <w:t>Stochastic Gradient Descent (SGD) là một phương pháp tối ưu hóa được sử dụng rộng rãi trong học máy và học sâu. Nó là một biến thể của Gradient Descent, phương pháp được thiết kế để tìm giá trị nhỏ nhất của một hàm mất mát, thường là trong quá trình huấn luyện một mô hình học máy.</w:t>
      </w:r>
    </w:p>
    <w:p w14:paraId="272A01E0" w14:textId="77777777" w:rsidR="00EC1CC6" w:rsidRDefault="00EC1CC6" w:rsidP="00EC1CC6">
      <w:pPr>
        <w:pStyle w:val="Tiumccp3"/>
      </w:pPr>
      <w:r w:rsidRPr="00391D90">
        <w:t>b) Cách hoạt động</w:t>
      </w:r>
    </w:p>
    <w:p w14:paraId="16FBE556" w14:textId="2C6BA719" w:rsidR="00EF044C" w:rsidRDefault="00EF044C" w:rsidP="00EF044C">
      <w:pPr>
        <w:pStyle w:val="Tiumccp3"/>
        <w:numPr>
          <w:ilvl w:val="0"/>
          <w:numId w:val="100"/>
        </w:numPr>
      </w:pPr>
      <w:r>
        <w:lastRenderedPageBreak/>
        <w:t>Khởi Tạo Tham Số: Trước tiên, các tham số của mô hình (ví dụ, trọng số trong mạng nơ-ron) được khởi tạo, thường là một cách ngẫu nhiên.</w:t>
      </w:r>
    </w:p>
    <w:p w14:paraId="20221D6A" w14:textId="0E85B2FF" w:rsidR="00EF044C" w:rsidRDefault="00EF044C" w:rsidP="00EF044C">
      <w:pPr>
        <w:pStyle w:val="Tiumccp3"/>
        <w:numPr>
          <w:ilvl w:val="0"/>
          <w:numId w:val="100"/>
        </w:numPr>
      </w:pPr>
      <w:r>
        <w:t>Chọn Mẫu Ngẫu Nhiên: Trong mỗi vòng lặp của quá trình huấn luyện, SGD chọn một điểm dữ liệu (hoặc một lô nhỏ các điểm dữ liệu) một cách ngẫu nhiên từ tập dữ liệu.</w:t>
      </w:r>
    </w:p>
    <w:p w14:paraId="3F99BE95" w14:textId="7A3D8EED" w:rsidR="00EF044C" w:rsidRDefault="00EF044C" w:rsidP="00EF044C">
      <w:pPr>
        <w:pStyle w:val="Tiumccp3"/>
        <w:numPr>
          <w:ilvl w:val="0"/>
          <w:numId w:val="100"/>
        </w:numPr>
      </w:pPr>
      <w:r>
        <w:t>Tính Gradient: Dựa trên điểm dữ liệu này, hàm mất mát (loss function) được tính toán. Sau đó, gradient của hàm mất mát theo các tham số mô hình được tính toán. Gradient này cung cấp thông tin về hướng và mức độ mà các tham số cần thay đổi để giảm giá trị của hàm mất mát.</w:t>
      </w:r>
    </w:p>
    <w:p w14:paraId="61619140" w14:textId="38254BED" w:rsidR="00EF044C" w:rsidRDefault="00EF044C" w:rsidP="00EF044C">
      <w:pPr>
        <w:pStyle w:val="Tiumccp3"/>
        <w:numPr>
          <w:ilvl w:val="0"/>
          <w:numId w:val="100"/>
        </w:numPr>
      </w:pPr>
      <w:r>
        <w:t>Cập Nhật Tham Số: Các tham số của mô hình sau đó được cập nhật bằng cách di chuyển chúng theo hướng ngược lại với gradient. Điều này làm giảm giá trị của hàm mất mát. Kích thước bước di chuyển trong không gian tham số được xác định bởi tốc độ học tập (learning rate).</w:t>
      </w:r>
    </w:p>
    <w:p w14:paraId="0B06B741" w14:textId="770E1ED6" w:rsidR="00EF044C" w:rsidRDefault="00EF044C" w:rsidP="00EF044C">
      <w:pPr>
        <w:pStyle w:val="Tiumccp3"/>
        <w:numPr>
          <w:ilvl w:val="0"/>
          <w:numId w:val="100"/>
        </w:numPr>
      </w:pPr>
      <w:r>
        <w:t>Lặp Lại: Quá trình này được lặp lại nhiều lần, mỗi lần với một mẫu dữ liệu hoặc lô dữ liệu ngẫu nhiên mới, cho đến khi hàm mất mát đạt đến một mức độ chấp nhận được hoặc quá trình huấn luyện đạt đến một số lượng vòng lặp đã xác định trước.</w:t>
      </w:r>
    </w:p>
    <w:p w14:paraId="1F8A95F0" w14:textId="22A6E0CC" w:rsidR="00EF044C" w:rsidRDefault="00EC1CC6" w:rsidP="00EF044C">
      <w:pPr>
        <w:pStyle w:val="Tiumccp3"/>
      </w:pPr>
      <w:r w:rsidRPr="00EF044C">
        <w:t>c) Ví dụ</w:t>
      </w:r>
    </w:p>
    <w:p w14:paraId="00DAF311" w14:textId="53702E49" w:rsidR="00EF044C" w:rsidRDefault="00EF044C" w:rsidP="00EF044C">
      <w:pPr>
        <w:pStyle w:val="Nidungvnbn"/>
        <w:ind w:left="720" w:firstLine="0"/>
      </w:pPr>
      <w:r w:rsidRPr="00EF044C">
        <w:rPr>
          <w:b/>
          <w:bCs/>
        </w:rPr>
        <w:t>B1:</w:t>
      </w:r>
      <w:r>
        <w:t xml:space="preserve"> Khởi tạo tham số</w:t>
      </w:r>
    </w:p>
    <w:p w14:paraId="6E8D9C84" w14:textId="3AAAFBF6" w:rsidR="00EF044C" w:rsidRDefault="00EF044C" w:rsidP="00EF044C">
      <w:pPr>
        <w:pStyle w:val="Nidungvnbn"/>
        <w:numPr>
          <w:ilvl w:val="0"/>
          <w:numId w:val="100"/>
        </w:numPr>
      </w:pPr>
      <w:r w:rsidRPr="00EF044C">
        <w:t>Giả sử mô hình hồi quy tuyến tính của chúng ta có dạng:</w:t>
      </w:r>
      <w:r>
        <w:t xml:space="preserve"> y = wx + b, với y là cân nặng, x là chiều cao, w là trọng số, và b là độ chênh lệch.</w:t>
      </w:r>
    </w:p>
    <w:p w14:paraId="6F12C2F5" w14:textId="206511DC" w:rsidR="00EF044C" w:rsidRDefault="00EF044C" w:rsidP="00EF044C">
      <w:pPr>
        <w:pStyle w:val="Nidungvnbn"/>
        <w:numPr>
          <w:ilvl w:val="0"/>
          <w:numId w:val="100"/>
        </w:numPr>
      </w:pPr>
      <w:r>
        <w:t>Khởi tạo w và b ngẫu nhiên, ví dụ w = 0.1, b = 0.0.</w:t>
      </w:r>
    </w:p>
    <w:p w14:paraId="03353698" w14:textId="29549C18" w:rsidR="00EF044C" w:rsidRDefault="00EF044C" w:rsidP="00EF044C">
      <w:pPr>
        <w:pStyle w:val="Nidungvnbn"/>
      </w:pPr>
      <w:r w:rsidRPr="00FC57FC">
        <w:rPr>
          <w:b/>
          <w:bCs/>
        </w:rPr>
        <w:lastRenderedPageBreak/>
        <w:t>B2</w:t>
      </w:r>
      <w:r w:rsidR="00FC57FC">
        <w:rPr>
          <w:b/>
          <w:bCs/>
        </w:rPr>
        <w:t xml:space="preserve">: </w:t>
      </w:r>
      <w:r w:rsidR="00FC57FC">
        <w:t>Chọn mẫu ngẫu nhiên:</w:t>
      </w:r>
    </w:p>
    <w:p w14:paraId="15AFC634" w14:textId="77777777" w:rsidR="00FC57FC" w:rsidRDefault="00FC57FC" w:rsidP="00FC57FC">
      <w:pPr>
        <w:pStyle w:val="Nidungvnbn"/>
        <w:numPr>
          <w:ilvl w:val="0"/>
          <w:numId w:val="100"/>
        </w:numPr>
      </w:pPr>
      <w:r>
        <w:t>Giả sử tập dữ liệu của chúng ta bao gồm nhiều cặp giá trị chiều cao và cân nặng.</w:t>
      </w:r>
    </w:p>
    <w:p w14:paraId="2D1882DA" w14:textId="232D991D" w:rsidR="00FC57FC" w:rsidRDefault="00FC57FC" w:rsidP="00FC57FC">
      <w:pPr>
        <w:pStyle w:val="Nidungvnbn"/>
        <w:numPr>
          <w:ilvl w:val="0"/>
          <w:numId w:val="100"/>
        </w:numPr>
      </w:pPr>
      <w:r>
        <w:t>Chọn một cặp giá trị ngẫu nhiên, ví dụ x = 170 cm, y = 65 kg.</w:t>
      </w:r>
    </w:p>
    <w:p w14:paraId="67D7211D" w14:textId="715A918A" w:rsidR="00FC57FC" w:rsidRDefault="00FC57FC" w:rsidP="00FC57FC">
      <w:pPr>
        <w:pStyle w:val="Nidungvnbn"/>
      </w:pPr>
      <w:r w:rsidRPr="00FC57FC">
        <w:rPr>
          <w:b/>
          <w:bCs/>
        </w:rPr>
        <w:t>B3:</w:t>
      </w:r>
      <w:r>
        <w:t xml:space="preserve"> Tính Gradient</w:t>
      </w:r>
    </w:p>
    <w:p w14:paraId="7FEB9FA9" w14:textId="6C424538" w:rsidR="00FC57FC" w:rsidRDefault="00FC57FC" w:rsidP="00FC57FC">
      <w:pPr>
        <w:pStyle w:val="Nidungvnbn"/>
        <w:numPr>
          <w:ilvl w:val="0"/>
          <w:numId w:val="100"/>
        </w:numPr>
        <w:jc w:val="left"/>
      </w:pPr>
      <w:r>
        <w:t xml:space="preserve">Hàm mất mát có thể là Mean Squared Error (MSE): </w:t>
      </w:r>
      <w:r w:rsidRPr="00FC57FC">
        <w:rPr>
          <w:noProof/>
        </w:rPr>
        <w:drawing>
          <wp:inline distT="0" distB="0" distL="0" distR="0" wp14:anchorId="45666EF4" wp14:editId="05BB58FE">
            <wp:extent cx="2446232" cy="403895"/>
            <wp:effectExtent l="0" t="0" r="0" b="0"/>
            <wp:docPr id="144583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2070" name="Picture 1"/>
                    <pic:cNvPicPr/>
                  </pic:nvPicPr>
                  <pic:blipFill>
                    <a:blip r:embed="rId14"/>
                    <a:stretch>
                      <a:fillRect/>
                    </a:stretch>
                  </pic:blipFill>
                  <pic:spPr>
                    <a:xfrm>
                      <a:off x="0" y="0"/>
                      <a:ext cx="2446232" cy="403895"/>
                    </a:xfrm>
                    <a:prstGeom prst="rect">
                      <a:avLst/>
                    </a:prstGeom>
                  </pic:spPr>
                </pic:pic>
              </a:graphicData>
            </a:graphic>
          </wp:inline>
        </w:drawing>
      </w:r>
    </w:p>
    <w:p w14:paraId="7B71BF61" w14:textId="46CAD413" w:rsidR="00FC57FC" w:rsidRDefault="00FC57FC" w:rsidP="00FC57FC">
      <w:pPr>
        <w:pStyle w:val="Nidungvnbn"/>
        <w:numPr>
          <w:ilvl w:val="0"/>
          <w:numId w:val="100"/>
        </w:numPr>
        <w:jc w:val="left"/>
      </w:pPr>
      <w:r>
        <w:t xml:space="preserve">Tính toán dự đoán: </w:t>
      </w:r>
      <w:r w:rsidRPr="00FC57FC">
        <w:rPr>
          <w:noProof/>
        </w:rPr>
        <w:drawing>
          <wp:inline distT="0" distB="0" distL="0" distR="0" wp14:anchorId="6E36BEFB" wp14:editId="45499A78">
            <wp:extent cx="3696020" cy="243861"/>
            <wp:effectExtent l="0" t="0" r="0" b="3810"/>
            <wp:docPr id="169032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0025" name=""/>
                    <pic:cNvPicPr/>
                  </pic:nvPicPr>
                  <pic:blipFill>
                    <a:blip r:embed="rId15"/>
                    <a:stretch>
                      <a:fillRect/>
                    </a:stretch>
                  </pic:blipFill>
                  <pic:spPr>
                    <a:xfrm>
                      <a:off x="0" y="0"/>
                      <a:ext cx="3696020" cy="243861"/>
                    </a:xfrm>
                    <a:prstGeom prst="rect">
                      <a:avLst/>
                    </a:prstGeom>
                  </pic:spPr>
                </pic:pic>
              </a:graphicData>
            </a:graphic>
          </wp:inline>
        </w:drawing>
      </w:r>
    </w:p>
    <w:p w14:paraId="2D67B39E" w14:textId="56DD285C" w:rsidR="00FC57FC" w:rsidRDefault="00FC57FC" w:rsidP="00FC57FC">
      <w:pPr>
        <w:pStyle w:val="Nidungvnbn"/>
        <w:numPr>
          <w:ilvl w:val="0"/>
          <w:numId w:val="100"/>
        </w:numPr>
        <w:jc w:val="left"/>
      </w:pPr>
      <w:r>
        <w:t>Tính gradient của L đối với w và b:</w:t>
      </w:r>
      <w:r w:rsidRPr="00FC57FC">
        <w:rPr>
          <w:noProof/>
        </w:rPr>
        <w:t xml:space="preserve"> </w:t>
      </w:r>
      <w:r w:rsidRPr="00FC57FC">
        <w:rPr>
          <w:noProof/>
        </w:rPr>
        <w:drawing>
          <wp:inline distT="0" distB="0" distL="0" distR="0" wp14:anchorId="3B9B72DA" wp14:editId="5591D675">
            <wp:extent cx="2903472" cy="708721"/>
            <wp:effectExtent l="0" t="0" r="0" b="0"/>
            <wp:docPr id="67621946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19462" name="Picture 1" descr="A close up of words&#10;&#10;Description automatically generated"/>
                    <pic:cNvPicPr/>
                  </pic:nvPicPr>
                  <pic:blipFill>
                    <a:blip r:embed="rId16"/>
                    <a:stretch>
                      <a:fillRect/>
                    </a:stretch>
                  </pic:blipFill>
                  <pic:spPr>
                    <a:xfrm>
                      <a:off x="0" y="0"/>
                      <a:ext cx="2903472" cy="708721"/>
                    </a:xfrm>
                    <a:prstGeom prst="rect">
                      <a:avLst/>
                    </a:prstGeom>
                  </pic:spPr>
                </pic:pic>
              </a:graphicData>
            </a:graphic>
          </wp:inline>
        </w:drawing>
      </w:r>
    </w:p>
    <w:p w14:paraId="3B6A2C45" w14:textId="728BD066" w:rsidR="00FC57FC" w:rsidRDefault="00FC57FC" w:rsidP="00FC57FC">
      <w:pPr>
        <w:pStyle w:val="Nidungvnbn"/>
        <w:ind w:left="1440" w:firstLine="0"/>
        <w:jc w:val="left"/>
      </w:pPr>
      <w:r w:rsidRPr="00FC57FC">
        <w:rPr>
          <w:noProof/>
        </w:rPr>
        <w:drawing>
          <wp:inline distT="0" distB="0" distL="0" distR="0" wp14:anchorId="78C6C553" wp14:editId="7C8CED1F">
            <wp:extent cx="2644369" cy="1013548"/>
            <wp:effectExtent l="0" t="0" r="3810" b="0"/>
            <wp:docPr id="424606287" name="Picture 1"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6287" name="Picture 1" descr="A math equation with numbers&#10;&#10;Description automatically generated"/>
                    <pic:cNvPicPr/>
                  </pic:nvPicPr>
                  <pic:blipFill>
                    <a:blip r:embed="rId17"/>
                    <a:stretch>
                      <a:fillRect/>
                    </a:stretch>
                  </pic:blipFill>
                  <pic:spPr>
                    <a:xfrm>
                      <a:off x="0" y="0"/>
                      <a:ext cx="2644369" cy="1013548"/>
                    </a:xfrm>
                    <a:prstGeom prst="rect">
                      <a:avLst/>
                    </a:prstGeom>
                  </pic:spPr>
                </pic:pic>
              </a:graphicData>
            </a:graphic>
          </wp:inline>
        </w:drawing>
      </w:r>
    </w:p>
    <w:p w14:paraId="362EFDCA" w14:textId="3B03AB75" w:rsidR="00FC57FC" w:rsidRDefault="00FC57FC" w:rsidP="00FC57FC">
      <w:pPr>
        <w:pStyle w:val="Nidungvnbn"/>
        <w:jc w:val="left"/>
      </w:pPr>
      <w:r w:rsidRPr="00FC57FC">
        <w:rPr>
          <w:b/>
          <w:bCs/>
        </w:rPr>
        <w:t>B4:</w:t>
      </w:r>
      <w:r>
        <w:t xml:space="preserve"> Cập nhật tham số </w:t>
      </w:r>
    </w:p>
    <w:p w14:paraId="1911D029" w14:textId="12B8034B" w:rsidR="00FC57FC" w:rsidRDefault="00FC57FC" w:rsidP="00FC57FC">
      <w:pPr>
        <w:pStyle w:val="Nidungvnbn"/>
        <w:numPr>
          <w:ilvl w:val="0"/>
          <w:numId w:val="100"/>
        </w:numPr>
        <w:jc w:val="left"/>
      </w:pPr>
      <w:r>
        <w:t>Giả sử tốc độ học α = 0.01.</w:t>
      </w:r>
    </w:p>
    <w:p w14:paraId="4E25A819" w14:textId="45A78C22" w:rsidR="00FC57FC" w:rsidRDefault="00FC57FC" w:rsidP="00FC57FC">
      <w:pPr>
        <w:pStyle w:val="Nidungvnbn"/>
        <w:numPr>
          <w:ilvl w:val="0"/>
          <w:numId w:val="100"/>
        </w:numPr>
        <w:jc w:val="left"/>
      </w:pPr>
      <w:r>
        <w:t>Cập nhật w và b:</w:t>
      </w:r>
    </w:p>
    <w:p w14:paraId="716DFF78" w14:textId="050C0C27" w:rsidR="00FC57FC" w:rsidRDefault="00FC57FC" w:rsidP="00FC57FC">
      <w:pPr>
        <w:pStyle w:val="Nidungvnbn"/>
        <w:ind w:left="1440" w:firstLine="0"/>
        <w:jc w:val="left"/>
      </w:pPr>
      <w:r w:rsidRPr="00FC57FC">
        <w:rPr>
          <w:noProof/>
        </w:rPr>
        <w:drawing>
          <wp:inline distT="0" distB="0" distL="0" distR="0" wp14:anchorId="3A3ADAC2" wp14:editId="7EE70CDB">
            <wp:extent cx="2027096" cy="708721"/>
            <wp:effectExtent l="0" t="0" r="0" b="0"/>
            <wp:docPr id="889063746" name="Picture 1" descr="A group of black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63746" name="Picture 1" descr="A group of black and blue letters&#10;&#10;Description automatically generated"/>
                    <pic:cNvPicPr/>
                  </pic:nvPicPr>
                  <pic:blipFill>
                    <a:blip r:embed="rId18"/>
                    <a:stretch>
                      <a:fillRect/>
                    </a:stretch>
                  </pic:blipFill>
                  <pic:spPr>
                    <a:xfrm>
                      <a:off x="0" y="0"/>
                      <a:ext cx="2027096" cy="708721"/>
                    </a:xfrm>
                    <a:prstGeom prst="rect">
                      <a:avLst/>
                    </a:prstGeom>
                  </pic:spPr>
                </pic:pic>
              </a:graphicData>
            </a:graphic>
          </wp:inline>
        </w:drawing>
      </w:r>
    </w:p>
    <w:p w14:paraId="7005C705" w14:textId="372C5C43" w:rsidR="00FC57FC" w:rsidRDefault="00FC57FC" w:rsidP="00FC57FC">
      <w:pPr>
        <w:pStyle w:val="Nidungvnbn"/>
        <w:jc w:val="left"/>
      </w:pPr>
      <w:r w:rsidRPr="00FC57FC">
        <w:rPr>
          <w:b/>
          <w:bCs/>
        </w:rPr>
        <w:t>B5:</w:t>
      </w:r>
      <w:r>
        <w:t xml:space="preserve"> Lặp lại</w:t>
      </w:r>
    </w:p>
    <w:p w14:paraId="4C0CC334" w14:textId="291F778B" w:rsidR="00FC57FC" w:rsidRDefault="00607DFD" w:rsidP="00607DFD">
      <w:pPr>
        <w:pStyle w:val="Nidungvnbn"/>
        <w:jc w:val="left"/>
      </w:pPr>
      <w:r>
        <w:t xml:space="preserve">- </w:t>
      </w:r>
      <w:r w:rsidR="00FC57FC" w:rsidRPr="00FC57FC">
        <w:t>Lặp lại quá trình từ Bước 2 đến Bước 4 với các mẫu ngẫu nhiên khác nhau cho đến khi hàm mất mát không còn giảm nữa hoặc đạt một số lượng vòng lặp nhất định</w:t>
      </w:r>
      <w:r w:rsidR="00FC57FC">
        <w:t>.</w:t>
      </w:r>
    </w:p>
    <w:p w14:paraId="763E409F" w14:textId="77777777" w:rsidR="00607DFD" w:rsidRDefault="00607DFD" w:rsidP="00607DFD">
      <w:pPr>
        <w:pStyle w:val="Tiumccp3"/>
      </w:pPr>
      <w:r>
        <w:lastRenderedPageBreak/>
        <w:t>d) Ưu và nhược điểm:</w:t>
      </w:r>
    </w:p>
    <w:p w14:paraId="63A15A0A" w14:textId="75D88A36" w:rsidR="00607DFD" w:rsidRDefault="00607DFD" w:rsidP="00607DFD">
      <w:pPr>
        <w:pStyle w:val="Nidungvnbn"/>
        <w:numPr>
          <w:ilvl w:val="0"/>
          <w:numId w:val="102"/>
        </w:numPr>
      </w:pPr>
      <w:r>
        <w:t>Ưu điểm:</w:t>
      </w:r>
    </w:p>
    <w:p w14:paraId="61EB23FB" w14:textId="77777777" w:rsidR="00607DFD" w:rsidRDefault="00607DFD" w:rsidP="00607DFD">
      <w:pPr>
        <w:pStyle w:val="Nidungvnbn"/>
        <w:numPr>
          <w:ilvl w:val="1"/>
          <w:numId w:val="102"/>
        </w:numPr>
      </w:pPr>
      <w:r>
        <w:t>Hiệu Quả với Dữ Liệu Lớn: SGD hiệu quả hơn đáng kể so với Gradient Descent thông thường khi làm việc với các bộ dữ liệu lớn, do không cần tính toán gradient trên toàn bộ dữ liệu.</w:t>
      </w:r>
    </w:p>
    <w:p w14:paraId="14D02CFA" w14:textId="77777777" w:rsidR="00607DFD" w:rsidRDefault="00607DFD" w:rsidP="00607DFD">
      <w:pPr>
        <w:pStyle w:val="Nidungvnbn"/>
        <w:numPr>
          <w:ilvl w:val="1"/>
          <w:numId w:val="102"/>
        </w:numPr>
      </w:pPr>
      <w:r>
        <w:t>Hội Tụ Nhanh: Do cập nhật trọng số sau mỗi mẫu hoặc mini-batch, SGD có thể hội tụ nhanh hơn so với Gradient Descent thông thường.</w:t>
      </w:r>
    </w:p>
    <w:p w14:paraId="713CC626" w14:textId="115A2FAA" w:rsidR="00607DFD" w:rsidRDefault="00607DFD" w:rsidP="00607DFD">
      <w:pPr>
        <w:pStyle w:val="Nidungvnbn"/>
        <w:numPr>
          <w:ilvl w:val="1"/>
          <w:numId w:val="102"/>
        </w:numPr>
      </w:pPr>
      <w:r>
        <w:t>Khả Năng Thoát Khỏi Điểm Cực Tiểu Địa Phương: Sự ngẫu nhiên trong việc chọn mẫu hoặc mini-batch giúp SGD có khả năng thoát khỏi các điểm cực tiểu địa phương, tiềm ẩn khả năng tìm được điểm cực tiểu toàn cục.</w:t>
      </w:r>
    </w:p>
    <w:p w14:paraId="6DD86273" w14:textId="5A54D0EF" w:rsidR="00607DFD" w:rsidRDefault="00607DFD" w:rsidP="00607DFD">
      <w:pPr>
        <w:pStyle w:val="Nidungvnbn"/>
        <w:numPr>
          <w:ilvl w:val="0"/>
          <w:numId w:val="102"/>
        </w:numPr>
      </w:pPr>
      <w:r>
        <w:t>Nhược điểm:</w:t>
      </w:r>
    </w:p>
    <w:p w14:paraId="58760651" w14:textId="77777777" w:rsidR="00607DFD" w:rsidRDefault="00607DFD" w:rsidP="00607DFD">
      <w:pPr>
        <w:pStyle w:val="Nidungvnbn"/>
        <w:numPr>
          <w:ilvl w:val="1"/>
          <w:numId w:val="102"/>
        </w:numPr>
      </w:pPr>
      <w:r>
        <w:t>Dao Động trong Quá Trình Hội Tụ: Do sự ngẫu nhiên trong việc chọn mẫu, SGD thường có sự dao động nhiều hơn trong quá trình hội tụ so với Gradient Descent thông thường.</w:t>
      </w:r>
    </w:p>
    <w:p w14:paraId="42DD421E" w14:textId="77777777" w:rsidR="00607DFD" w:rsidRDefault="00607DFD" w:rsidP="00607DFD">
      <w:pPr>
        <w:pStyle w:val="Nidungvnbn"/>
        <w:numPr>
          <w:ilvl w:val="1"/>
          <w:numId w:val="102"/>
        </w:numPr>
      </w:pPr>
      <w:r>
        <w:t>Khó Khăn trong Việc Chọn Tốc Độ Học: Tốc độ học (learning rate) cần được chọn cẩn thận. Nếu quá lớn, thuật toán có thể không hội tụ; nếu quá nhỏ, quá trình học sẽ chậm và có thể mắc kẹt ở điểm cực tiểu địa phương.</w:t>
      </w:r>
    </w:p>
    <w:p w14:paraId="3D3E59EE" w14:textId="77777777" w:rsidR="00607DFD" w:rsidRDefault="00607DFD" w:rsidP="00607DFD">
      <w:pPr>
        <w:pStyle w:val="Nidungvnbn"/>
        <w:numPr>
          <w:ilvl w:val="1"/>
          <w:numId w:val="102"/>
        </w:numPr>
      </w:pPr>
      <w:r>
        <w:t>Cần Tinh Chỉnh Siêu Tham Số: Việc tinh chỉnh siêu tham số cho SGD (như kích thước mini-batch và tốc độ học) có thể phức tạp và yêu cầu thử nghiệm nhiều lần.</w:t>
      </w:r>
    </w:p>
    <w:p w14:paraId="6AF86EE0" w14:textId="1C0CE1EB" w:rsidR="00607DFD" w:rsidRDefault="00607DFD" w:rsidP="00607DFD">
      <w:pPr>
        <w:pStyle w:val="Nidungvnbn"/>
        <w:numPr>
          <w:ilvl w:val="1"/>
          <w:numId w:val="102"/>
        </w:numPr>
      </w:pPr>
      <w:r>
        <w:t>Khả Năng Vượt Qua Điểm Cực Tiểu Toàn Cục: Do tính ngẫu nhiên, có khả năng SGD sẽ "vượt qua" điểm cực tiểu toàn cục mà không nhận ra.</w:t>
      </w:r>
    </w:p>
    <w:p w14:paraId="40ED9A1E" w14:textId="77777777" w:rsidR="00607DFD" w:rsidRDefault="00607DFD" w:rsidP="00607DFD">
      <w:pPr>
        <w:pStyle w:val="Nidungvnbn"/>
        <w:ind w:firstLine="0"/>
        <w:jc w:val="left"/>
      </w:pPr>
    </w:p>
    <w:p w14:paraId="7494BDF6" w14:textId="123601F3" w:rsidR="00FC57FC" w:rsidRDefault="00FC57FC" w:rsidP="0013136A">
      <w:pPr>
        <w:pStyle w:val="Tiumccp2"/>
        <w:outlineLvl w:val="2"/>
      </w:pPr>
      <w:bookmarkStart w:id="22" w:name="_Toc154261861"/>
      <w:r>
        <w:t>1.2.</w:t>
      </w:r>
      <w:r w:rsidR="00607DFD">
        <w:t>3</w:t>
      </w:r>
      <w:r>
        <w:t xml:space="preserve"> </w:t>
      </w:r>
      <w:r w:rsidR="00607DFD">
        <w:t>Momentum</w:t>
      </w:r>
      <w:bookmarkEnd w:id="22"/>
    </w:p>
    <w:p w14:paraId="0948854D" w14:textId="77777777" w:rsidR="00FC57FC" w:rsidRDefault="00FC57FC" w:rsidP="00FC57FC">
      <w:pPr>
        <w:pStyle w:val="Tiumccp3"/>
      </w:pPr>
      <w:r>
        <w:lastRenderedPageBreak/>
        <w:t>a) Khái niệm</w:t>
      </w:r>
    </w:p>
    <w:p w14:paraId="3E2E99FD" w14:textId="7B1122C2" w:rsidR="00FC57FC" w:rsidRDefault="00607DFD" w:rsidP="00FC57FC">
      <w:pPr>
        <w:pStyle w:val="Nidungvnbn"/>
        <w:numPr>
          <w:ilvl w:val="0"/>
          <w:numId w:val="100"/>
        </w:numPr>
      </w:pPr>
      <w:r w:rsidRPr="00607DFD">
        <w:t>Momentum trong bối cảnh của thuật toán tối ưu hóa, đặc biệt là trong học máy, là một kỹ thuật được thiết kế để giúp Gradient Descent hội tụ nhanh hơn và hiệu quả hơn. Khái niệm này được lấy cảm hứng từ vật lý, nơi "momentum" đại diện cho sự di chuyển của một vật thể.</w:t>
      </w:r>
    </w:p>
    <w:p w14:paraId="1CD64F89" w14:textId="77777777" w:rsidR="00FC57FC" w:rsidRDefault="00FC57FC" w:rsidP="00FC57FC">
      <w:pPr>
        <w:pStyle w:val="Tiumccp3"/>
      </w:pPr>
      <w:r w:rsidRPr="00391D90">
        <w:t>b) Cách hoạt động</w:t>
      </w:r>
    </w:p>
    <w:p w14:paraId="0C7804EA" w14:textId="54589065" w:rsidR="009A41C7" w:rsidRDefault="009A41C7" w:rsidP="009A41C7">
      <w:pPr>
        <w:pStyle w:val="Nidungvnbn"/>
        <w:numPr>
          <w:ilvl w:val="0"/>
          <w:numId w:val="100"/>
        </w:numPr>
      </w:pPr>
      <w:r>
        <w:t>Khởi tạo tham số:</w:t>
      </w:r>
    </w:p>
    <w:p w14:paraId="25D650BA" w14:textId="2ECFFCC0" w:rsidR="009A41C7" w:rsidRDefault="009A41C7" w:rsidP="009A41C7">
      <w:pPr>
        <w:pStyle w:val="Nidungvnbn"/>
        <w:numPr>
          <w:ilvl w:val="1"/>
          <w:numId w:val="100"/>
        </w:numPr>
      </w:pPr>
      <w:r>
        <w:t>Khởi tạo tham số mô hình θ (ví dụ, trọng số và bias trong mạng nơ-ron).</w:t>
      </w:r>
    </w:p>
    <w:p w14:paraId="2B02273F" w14:textId="1D345FD4" w:rsidR="009A41C7" w:rsidRDefault="009A41C7" w:rsidP="009A41C7">
      <w:pPr>
        <w:pStyle w:val="Nidungvnbn"/>
        <w:numPr>
          <w:ilvl w:val="1"/>
          <w:numId w:val="100"/>
        </w:numPr>
      </w:pPr>
      <w:r>
        <w:t>Khởi tạo vector velocity v ở giá trị không.</w:t>
      </w:r>
    </w:p>
    <w:p w14:paraId="1EB61635" w14:textId="0F35882D" w:rsidR="009A41C7" w:rsidRDefault="009A41C7" w:rsidP="009A41C7">
      <w:pPr>
        <w:pStyle w:val="Nidungvnbn"/>
        <w:numPr>
          <w:ilvl w:val="0"/>
          <w:numId w:val="100"/>
        </w:numPr>
      </w:pPr>
      <w:r>
        <w:t>Tính Gradient</w:t>
      </w:r>
    </w:p>
    <w:p w14:paraId="774C6782" w14:textId="6D8B93E8" w:rsidR="009A41C7" w:rsidRDefault="009A41C7" w:rsidP="009A41C7">
      <w:pPr>
        <w:pStyle w:val="Nidungvnbn"/>
        <w:numPr>
          <w:ilvl w:val="1"/>
          <w:numId w:val="100"/>
        </w:numPr>
      </w:pPr>
      <w:r>
        <w:t xml:space="preserve">Tính gradient của hàm mất mát </w:t>
      </w:r>
      <w:r w:rsidRPr="009A41C7">
        <w:rPr>
          <w:rFonts w:ascii="Cambria Math" w:hAnsi="Cambria Math" w:cs="Cambria Math"/>
        </w:rPr>
        <w:t>∇</w:t>
      </w:r>
      <w:r>
        <w:t>f(θ) tại tham số hiện tại  θ. Gradient này cho biết hướng và độ dốc để cải thiện tham số.</w:t>
      </w:r>
    </w:p>
    <w:p w14:paraId="1A420874" w14:textId="484C8F14" w:rsidR="009A41C7" w:rsidRDefault="009A41C7" w:rsidP="009A41C7">
      <w:pPr>
        <w:pStyle w:val="Nidungvnbn"/>
        <w:numPr>
          <w:ilvl w:val="0"/>
          <w:numId w:val="103"/>
        </w:numPr>
      </w:pPr>
      <w:r w:rsidRPr="009A41C7">
        <w:t xml:space="preserve">Cập </w:t>
      </w:r>
      <w:r w:rsidR="00210CD2">
        <w:t>n</w:t>
      </w:r>
      <w:r w:rsidRPr="009A41C7">
        <w:t>hật Velocity</w:t>
      </w:r>
      <w:r>
        <w:t>:</w:t>
      </w:r>
    </w:p>
    <w:p w14:paraId="31018C71" w14:textId="457461A0" w:rsidR="009A41C7" w:rsidRDefault="009A41C7" w:rsidP="009A41C7">
      <w:pPr>
        <w:pStyle w:val="Nidungvnbn"/>
        <w:numPr>
          <w:ilvl w:val="1"/>
          <w:numId w:val="103"/>
        </w:numPr>
      </w:pPr>
      <w:r w:rsidRPr="009A41C7">
        <w:t>Cập nhật velocity dựa trên gradient hiện tại và velocity trước đó</w:t>
      </w:r>
      <w:r>
        <w:t>:</w:t>
      </w:r>
    </w:p>
    <w:p w14:paraId="3F8040D2" w14:textId="3E1045C7" w:rsidR="009A41C7" w:rsidRDefault="009A41C7" w:rsidP="009A41C7">
      <w:pPr>
        <w:pStyle w:val="Nidungvnbn"/>
        <w:ind w:left="2160" w:firstLine="0"/>
      </w:pPr>
      <w:r w:rsidRPr="009A41C7">
        <w:rPr>
          <w:noProof/>
        </w:rPr>
        <w:drawing>
          <wp:inline distT="0" distB="0" distL="0" distR="0" wp14:anchorId="4F4D8E73" wp14:editId="6D5EC47D">
            <wp:extent cx="3703641" cy="1173582"/>
            <wp:effectExtent l="0" t="0" r="0" b="7620"/>
            <wp:docPr id="41621985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9855" name="Picture 1" descr="A close up of a text&#10;&#10;Description automatically generated"/>
                    <pic:cNvPicPr/>
                  </pic:nvPicPr>
                  <pic:blipFill>
                    <a:blip r:embed="rId19"/>
                    <a:stretch>
                      <a:fillRect/>
                    </a:stretch>
                  </pic:blipFill>
                  <pic:spPr>
                    <a:xfrm>
                      <a:off x="0" y="0"/>
                      <a:ext cx="3703641" cy="1173582"/>
                    </a:xfrm>
                    <a:prstGeom prst="rect">
                      <a:avLst/>
                    </a:prstGeom>
                  </pic:spPr>
                </pic:pic>
              </a:graphicData>
            </a:graphic>
          </wp:inline>
        </w:drawing>
      </w:r>
    </w:p>
    <w:p w14:paraId="098F1EFB" w14:textId="6C3011ED" w:rsidR="009A41C7" w:rsidRDefault="009A41C7" w:rsidP="009A41C7">
      <w:pPr>
        <w:pStyle w:val="Nidungvnbn"/>
        <w:numPr>
          <w:ilvl w:val="0"/>
          <w:numId w:val="103"/>
        </w:numPr>
      </w:pPr>
      <w:r>
        <w:t>Cập nhật tham số:</w:t>
      </w:r>
    </w:p>
    <w:p w14:paraId="7C6E05B8" w14:textId="1336762B" w:rsidR="009A41C7" w:rsidRDefault="009A41C7" w:rsidP="009A41C7">
      <w:pPr>
        <w:pStyle w:val="Nidungvnbn"/>
        <w:numPr>
          <w:ilvl w:val="1"/>
          <w:numId w:val="103"/>
        </w:numPr>
      </w:pPr>
      <w:r>
        <w:t>Cập nhật tham số  θ sử dụng velocity mới:</w:t>
      </w:r>
    </w:p>
    <w:p w14:paraId="1D806677" w14:textId="465BC920" w:rsidR="009A41C7" w:rsidRDefault="009A41C7" w:rsidP="009A41C7">
      <w:pPr>
        <w:pStyle w:val="Nidungvnbn"/>
        <w:ind w:left="2160" w:firstLine="0"/>
      </w:pPr>
      <w:r w:rsidRPr="009A41C7">
        <w:rPr>
          <w:noProof/>
        </w:rPr>
        <w:drawing>
          <wp:inline distT="0" distB="0" distL="0" distR="0" wp14:anchorId="4A3FACA3" wp14:editId="07CEC528">
            <wp:extent cx="1988992" cy="502964"/>
            <wp:effectExtent l="0" t="0" r="0" b="0"/>
            <wp:docPr id="595497086" name="Picture 1" descr="A mathematical equation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97086" name="Picture 1" descr="A mathematical equation with a number&#10;&#10;Description automatically generated with medium confidence"/>
                    <pic:cNvPicPr/>
                  </pic:nvPicPr>
                  <pic:blipFill>
                    <a:blip r:embed="rId20"/>
                    <a:stretch>
                      <a:fillRect/>
                    </a:stretch>
                  </pic:blipFill>
                  <pic:spPr>
                    <a:xfrm>
                      <a:off x="0" y="0"/>
                      <a:ext cx="1988992" cy="502964"/>
                    </a:xfrm>
                    <a:prstGeom prst="rect">
                      <a:avLst/>
                    </a:prstGeom>
                  </pic:spPr>
                </pic:pic>
              </a:graphicData>
            </a:graphic>
          </wp:inline>
        </w:drawing>
      </w:r>
    </w:p>
    <w:p w14:paraId="4C55ABD3" w14:textId="116AA88D" w:rsidR="009A41C7" w:rsidRDefault="009A41C7" w:rsidP="009A41C7">
      <w:pPr>
        <w:pStyle w:val="Nidungvnbn"/>
        <w:numPr>
          <w:ilvl w:val="0"/>
          <w:numId w:val="103"/>
        </w:numPr>
      </w:pPr>
      <w:r>
        <w:t>Lặp lại:</w:t>
      </w:r>
      <w:r w:rsidRPr="009A41C7">
        <w:t xml:space="preserve"> Lặp lại các bước từ 2 đến 4 cho đến khi đạt điều kiện dừng (ví dụ: số lượng epoch nhất định, sự cải thiện hàm mất mát dưới ngưỡng cho phép, v.v.).</w:t>
      </w:r>
    </w:p>
    <w:p w14:paraId="1DA56000" w14:textId="77777777" w:rsidR="00FC57FC" w:rsidRDefault="00FC57FC" w:rsidP="00FC57FC">
      <w:pPr>
        <w:pStyle w:val="Tiumccp3"/>
      </w:pPr>
      <w:r w:rsidRPr="00EF044C">
        <w:lastRenderedPageBreak/>
        <w:t>c) Ví dụ</w:t>
      </w:r>
    </w:p>
    <w:p w14:paraId="41AF0E2B" w14:textId="2D3FB854" w:rsidR="009A41C7" w:rsidRDefault="009A41C7" w:rsidP="009A41C7">
      <w:pPr>
        <w:pStyle w:val="Tiumccp3"/>
      </w:pPr>
      <w:r>
        <w:t>Giả sử chúng ta có một hàm mất mát đơn giản: f(θ)=</w:t>
      </w:r>
      <w:r w:rsidRPr="009A41C7">
        <w:t>θ</w:t>
      </w:r>
      <w:r>
        <w:rPr>
          <w:vertAlign w:val="superscript"/>
        </w:rPr>
        <w:t>2</w:t>
      </w:r>
      <w:r w:rsidRPr="009A41C7">
        <w:t xml:space="preserve"> </w:t>
      </w:r>
      <w:r>
        <w:t>. Mục tiêu của chúng ta là tìm giá trị của θ sao cho f(θ) đạt giá trị nhỏ nhất.</w:t>
      </w:r>
    </w:p>
    <w:p w14:paraId="6C609F9D" w14:textId="77777777" w:rsidR="00FC57FC" w:rsidRDefault="00FC57FC" w:rsidP="00FC57FC">
      <w:pPr>
        <w:pStyle w:val="Nidungvnbn"/>
        <w:ind w:left="720" w:firstLine="0"/>
      </w:pPr>
      <w:r w:rsidRPr="00EF044C">
        <w:rPr>
          <w:b/>
          <w:bCs/>
        </w:rPr>
        <w:t>B1:</w:t>
      </w:r>
      <w:r>
        <w:t xml:space="preserve"> Khởi tạo tham số</w:t>
      </w:r>
    </w:p>
    <w:p w14:paraId="233FF384" w14:textId="174B20C7" w:rsidR="00210CD2" w:rsidRDefault="00210CD2" w:rsidP="00210CD2">
      <w:pPr>
        <w:pStyle w:val="Nidungvnbn"/>
        <w:numPr>
          <w:ilvl w:val="0"/>
          <w:numId w:val="103"/>
        </w:numPr>
      </w:pPr>
      <w:r>
        <w:t>Khởi tạo  θ với một giá trị nào đó, ví dụ  θ = 3, và khởi tạo velocity  v là 0.</w:t>
      </w:r>
    </w:p>
    <w:p w14:paraId="4F24FBF6" w14:textId="6DF05A74" w:rsidR="00FC57FC" w:rsidRDefault="00FC57FC" w:rsidP="00FC57FC">
      <w:pPr>
        <w:pStyle w:val="Nidungvnbn"/>
      </w:pPr>
      <w:r w:rsidRPr="00FC57FC">
        <w:rPr>
          <w:b/>
          <w:bCs/>
        </w:rPr>
        <w:t>B</w:t>
      </w:r>
      <w:r w:rsidR="00210CD2">
        <w:rPr>
          <w:b/>
          <w:bCs/>
        </w:rPr>
        <w:t>2</w:t>
      </w:r>
      <w:r w:rsidRPr="00FC57FC">
        <w:rPr>
          <w:b/>
          <w:bCs/>
        </w:rPr>
        <w:t>:</w:t>
      </w:r>
      <w:r>
        <w:t xml:space="preserve"> Tính Gradient</w:t>
      </w:r>
    </w:p>
    <w:p w14:paraId="0754692F" w14:textId="0FBB3E52" w:rsidR="00FC57FC" w:rsidRDefault="00210CD2" w:rsidP="00FC57FC">
      <w:pPr>
        <w:pStyle w:val="Nidungvnbn"/>
        <w:ind w:left="1440" w:firstLine="0"/>
        <w:jc w:val="left"/>
      </w:pPr>
      <w:r w:rsidRPr="00210CD2">
        <w:rPr>
          <w:noProof/>
        </w:rPr>
        <w:drawing>
          <wp:inline distT="0" distB="0" distL="0" distR="0" wp14:anchorId="1D5288BD" wp14:editId="02546FF0">
            <wp:extent cx="5456393" cy="571550"/>
            <wp:effectExtent l="0" t="0" r="0" b="0"/>
            <wp:docPr id="7727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0743" name=""/>
                    <pic:cNvPicPr/>
                  </pic:nvPicPr>
                  <pic:blipFill>
                    <a:blip r:embed="rId21"/>
                    <a:stretch>
                      <a:fillRect/>
                    </a:stretch>
                  </pic:blipFill>
                  <pic:spPr>
                    <a:xfrm>
                      <a:off x="0" y="0"/>
                      <a:ext cx="5456393" cy="571550"/>
                    </a:xfrm>
                    <a:prstGeom prst="rect">
                      <a:avLst/>
                    </a:prstGeom>
                  </pic:spPr>
                </pic:pic>
              </a:graphicData>
            </a:graphic>
          </wp:inline>
        </w:drawing>
      </w:r>
    </w:p>
    <w:p w14:paraId="4C53E13A" w14:textId="2F3F04CA" w:rsidR="00FC57FC" w:rsidRDefault="00FC57FC" w:rsidP="00FC57FC">
      <w:pPr>
        <w:pStyle w:val="Nidungvnbn"/>
        <w:jc w:val="left"/>
      </w:pPr>
      <w:r w:rsidRPr="00FC57FC">
        <w:rPr>
          <w:b/>
          <w:bCs/>
        </w:rPr>
        <w:t>B</w:t>
      </w:r>
      <w:r w:rsidR="00210CD2">
        <w:rPr>
          <w:b/>
          <w:bCs/>
        </w:rPr>
        <w:t>3</w:t>
      </w:r>
      <w:r w:rsidRPr="00FC57FC">
        <w:rPr>
          <w:b/>
          <w:bCs/>
        </w:rPr>
        <w:t>:</w:t>
      </w:r>
      <w:r>
        <w:t xml:space="preserve"> Cập nhật </w:t>
      </w:r>
      <w:r w:rsidR="00210CD2" w:rsidRPr="009A41C7">
        <w:t>Velocity</w:t>
      </w:r>
    </w:p>
    <w:p w14:paraId="1CB87F76" w14:textId="4185D4D5" w:rsidR="00210CD2" w:rsidRDefault="00210CD2" w:rsidP="00210CD2">
      <w:pPr>
        <w:pStyle w:val="Nidungvnbn"/>
        <w:jc w:val="left"/>
      </w:pPr>
      <w:r w:rsidRPr="00210CD2">
        <w:rPr>
          <w:noProof/>
        </w:rPr>
        <w:drawing>
          <wp:inline distT="0" distB="0" distL="0" distR="0" wp14:anchorId="4642CE9D" wp14:editId="3C0CAFFC">
            <wp:extent cx="5791835" cy="727710"/>
            <wp:effectExtent l="0" t="0" r="0" b="0"/>
            <wp:docPr id="1629542767"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2767" name="Picture 1" descr="A number and numbers on a white background&#10;&#10;Description automatically generated"/>
                    <pic:cNvPicPr/>
                  </pic:nvPicPr>
                  <pic:blipFill>
                    <a:blip r:embed="rId22"/>
                    <a:stretch>
                      <a:fillRect/>
                    </a:stretch>
                  </pic:blipFill>
                  <pic:spPr>
                    <a:xfrm>
                      <a:off x="0" y="0"/>
                      <a:ext cx="5791835" cy="727710"/>
                    </a:xfrm>
                    <a:prstGeom prst="rect">
                      <a:avLst/>
                    </a:prstGeom>
                  </pic:spPr>
                </pic:pic>
              </a:graphicData>
            </a:graphic>
          </wp:inline>
        </w:drawing>
      </w:r>
    </w:p>
    <w:p w14:paraId="0C007819" w14:textId="5C280908" w:rsidR="00210CD2" w:rsidRDefault="00210CD2" w:rsidP="00210CD2">
      <w:pPr>
        <w:pStyle w:val="Nidungvnbn"/>
        <w:jc w:val="left"/>
      </w:pPr>
      <w:r w:rsidRPr="00210CD2">
        <w:rPr>
          <w:b/>
          <w:bCs/>
        </w:rPr>
        <w:t xml:space="preserve">B4: </w:t>
      </w:r>
      <w:r w:rsidRPr="00210CD2">
        <w:t>Cập nhật tham số</w:t>
      </w:r>
    </w:p>
    <w:p w14:paraId="25DAE12A" w14:textId="708FB53C" w:rsidR="00210CD2" w:rsidRPr="00210CD2" w:rsidRDefault="00210CD2" w:rsidP="00210CD2">
      <w:pPr>
        <w:pStyle w:val="Nidungvnbn"/>
        <w:jc w:val="left"/>
        <w:rPr>
          <w:b/>
          <w:bCs/>
        </w:rPr>
      </w:pPr>
      <w:r>
        <w:tab/>
      </w:r>
      <w:r w:rsidRPr="00210CD2">
        <w:rPr>
          <w:noProof/>
        </w:rPr>
        <w:drawing>
          <wp:inline distT="0" distB="0" distL="0" distR="0" wp14:anchorId="5428A48C" wp14:editId="363D827A">
            <wp:extent cx="3215919" cy="487722"/>
            <wp:effectExtent l="0" t="0" r="3810" b="7620"/>
            <wp:docPr id="743256597" name="Picture 1" descr="A number with a equal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6597" name="Picture 1" descr="A number with a equal sign&#10;&#10;Description automatically generated with medium confidence"/>
                    <pic:cNvPicPr/>
                  </pic:nvPicPr>
                  <pic:blipFill>
                    <a:blip r:embed="rId23"/>
                    <a:stretch>
                      <a:fillRect/>
                    </a:stretch>
                  </pic:blipFill>
                  <pic:spPr>
                    <a:xfrm>
                      <a:off x="0" y="0"/>
                      <a:ext cx="3215919" cy="487722"/>
                    </a:xfrm>
                    <a:prstGeom prst="rect">
                      <a:avLst/>
                    </a:prstGeom>
                  </pic:spPr>
                </pic:pic>
              </a:graphicData>
            </a:graphic>
          </wp:inline>
        </w:drawing>
      </w:r>
    </w:p>
    <w:p w14:paraId="5404BB5F" w14:textId="77777777" w:rsidR="00FC57FC" w:rsidRDefault="00FC57FC" w:rsidP="00FC57FC">
      <w:pPr>
        <w:pStyle w:val="Nidungvnbn"/>
        <w:jc w:val="left"/>
      </w:pPr>
      <w:r w:rsidRPr="00FC57FC">
        <w:rPr>
          <w:b/>
          <w:bCs/>
        </w:rPr>
        <w:t>B5:</w:t>
      </w:r>
      <w:r>
        <w:t xml:space="preserve"> Lặp lại</w:t>
      </w:r>
    </w:p>
    <w:p w14:paraId="022F8883" w14:textId="2304EB51" w:rsidR="00FC57FC" w:rsidRDefault="00FC57FC" w:rsidP="00210CD2">
      <w:pPr>
        <w:pStyle w:val="Nidungvnbn"/>
        <w:ind w:left="1440" w:firstLine="0"/>
        <w:jc w:val="left"/>
      </w:pPr>
      <w:r w:rsidRPr="00FC57FC">
        <w:t>Lặp lại quá trình từ Bước 2 đến Bước 4</w:t>
      </w:r>
      <w:r w:rsidR="00210CD2">
        <w:t>.</w:t>
      </w:r>
    </w:p>
    <w:p w14:paraId="5D6A7163" w14:textId="6A472007" w:rsidR="00210CD2" w:rsidRDefault="00210CD2" w:rsidP="00210CD2">
      <w:pPr>
        <w:pStyle w:val="Nidungvnbn"/>
      </w:pPr>
      <w:r w:rsidRPr="00210CD2">
        <w:rPr>
          <w:b/>
          <w:bCs/>
        </w:rPr>
        <w:t>Kết quả</w:t>
      </w:r>
      <w:r>
        <w:t xml:space="preserve">: Qua mỗi lần lặp, θ sẽ dần tiến về 0, là điểm cực tiểu của hàm </w:t>
      </w:r>
    </w:p>
    <w:p w14:paraId="33A4B0F3" w14:textId="70C64EFF" w:rsidR="00210CD2" w:rsidRDefault="00210CD2" w:rsidP="00210CD2">
      <w:pPr>
        <w:pStyle w:val="Nidungvnbn"/>
      </w:pPr>
      <w:r>
        <w:t>f(θ) = θ</w:t>
      </w:r>
      <w:r>
        <w:rPr>
          <w:vertAlign w:val="superscript"/>
        </w:rPr>
        <w:t>2</w:t>
      </w:r>
      <w:r>
        <w:t xml:space="preserve">  . Sử dụng Momentum, quá trình tối ưu hóa sẽ diễn ra nhanh và mượt mà hơn so với Gradient Descent thông thường.</w:t>
      </w:r>
    </w:p>
    <w:p w14:paraId="2766E6BB" w14:textId="44BC6FDA" w:rsidR="005C0DAB" w:rsidRDefault="005C0DAB" w:rsidP="005C0DAB">
      <w:pPr>
        <w:pStyle w:val="Tiumccp3"/>
      </w:pPr>
      <w:r>
        <w:t>d) Ưu và nhược điểm</w:t>
      </w:r>
    </w:p>
    <w:p w14:paraId="17C926CB" w14:textId="1F6CC3E4" w:rsidR="005C0DAB" w:rsidRDefault="005C0DAB" w:rsidP="005C0DAB">
      <w:pPr>
        <w:pStyle w:val="Nidungvnbn"/>
        <w:numPr>
          <w:ilvl w:val="0"/>
          <w:numId w:val="103"/>
        </w:numPr>
      </w:pPr>
      <w:r>
        <w:t xml:space="preserve">Ưu điểm: </w:t>
      </w:r>
    </w:p>
    <w:p w14:paraId="2FDAC9FB" w14:textId="77777777" w:rsidR="005C0DAB" w:rsidRDefault="005C0DAB" w:rsidP="005C0DAB">
      <w:pPr>
        <w:pStyle w:val="Nidungvnbn"/>
        <w:numPr>
          <w:ilvl w:val="1"/>
          <w:numId w:val="103"/>
        </w:numPr>
      </w:pPr>
      <w:r>
        <w:t>Tăng Tốc Hội Tụ: Momentum giúp tăng tốc quá trình học bằng cách thêm một thành phần động lượng, giúp cập nhật trọng số nhanh hơn so với thuần túy Gradient Descent.</w:t>
      </w:r>
    </w:p>
    <w:p w14:paraId="77837820" w14:textId="77777777" w:rsidR="005C0DAB" w:rsidRDefault="005C0DAB" w:rsidP="005C0DAB">
      <w:pPr>
        <w:pStyle w:val="Nidungvnbn"/>
        <w:numPr>
          <w:ilvl w:val="1"/>
          <w:numId w:val="103"/>
        </w:numPr>
      </w:pPr>
      <w:r>
        <w:lastRenderedPageBreak/>
        <w:t>Giảm Sự Nhạy Cảm Với Thung Lũng Hẹp: Nhờ vào động lượng, thuật toán có thể vượt qua các thung lũng hẹp trong không gian tối ưu mà không bị kẹt.</w:t>
      </w:r>
    </w:p>
    <w:p w14:paraId="09A44A95" w14:textId="77777777" w:rsidR="005C0DAB" w:rsidRDefault="005C0DAB" w:rsidP="005C0DAB">
      <w:pPr>
        <w:pStyle w:val="Nidungvnbn"/>
        <w:numPr>
          <w:ilvl w:val="1"/>
          <w:numId w:val="103"/>
        </w:numPr>
      </w:pPr>
      <w:r>
        <w:t>Hiệu Quả Trong Các Tình Huống Có Gradient Yếu: Động lượng giúp thuật toán không bị mắc kẹt tại các điểm cực tiểu địa phương khi gradient quá nhỏ.</w:t>
      </w:r>
    </w:p>
    <w:p w14:paraId="5A95F15F" w14:textId="7ECDD96B" w:rsidR="005C0DAB" w:rsidRDefault="005C0DAB" w:rsidP="005C0DAB">
      <w:pPr>
        <w:pStyle w:val="Nidungvnbn"/>
        <w:numPr>
          <w:ilvl w:val="1"/>
          <w:numId w:val="103"/>
        </w:numPr>
      </w:pPr>
      <w:r>
        <w:t>Khắc Phục Dao Động: Thuật toán giảm thiểu dao động và tăng độ ổn định trong quá trình học.</w:t>
      </w:r>
    </w:p>
    <w:p w14:paraId="668056B8" w14:textId="74E4B89F" w:rsidR="005C0DAB" w:rsidRDefault="005C0DAB" w:rsidP="005C0DAB">
      <w:pPr>
        <w:pStyle w:val="Nidungvnbn"/>
        <w:numPr>
          <w:ilvl w:val="0"/>
          <w:numId w:val="103"/>
        </w:numPr>
      </w:pPr>
      <w:r>
        <w:t>Nhược điểm:</w:t>
      </w:r>
    </w:p>
    <w:p w14:paraId="4E501308" w14:textId="77777777" w:rsidR="005C0DAB" w:rsidRDefault="005C0DAB" w:rsidP="005C0DAB">
      <w:pPr>
        <w:pStyle w:val="Nidungvnbn"/>
        <w:numPr>
          <w:ilvl w:val="1"/>
          <w:numId w:val="103"/>
        </w:numPr>
      </w:pPr>
      <w:r>
        <w:t>Chọn Lựa Tham Số: Việc chọn lựa giá trị cho tham số động lượng đôi khi khó khăn và cần phải điều chỉnh một cách thận trọng.</w:t>
      </w:r>
    </w:p>
    <w:p w14:paraId="70F70041" w14:textId="77777777" w:rsidR="005C0DAB" w:rsidRDefault="005C0DAB" w:rsidP="005C0DAB">
      <w:pPr>
        <w:pStyle w:val="Nidungvnbn"/>
        <w:numPr>
          <w:ilvl w:val="1"/>
          <w:numId w:val="103"/>
        </w:numPr>
      </w:pPr>
      <w:r>
        <w:t>Rủi Ro Vượt Quá Điểm Tối Ưu: Trong một số trường hợp, động lượng có thể gây ra hiện tượng "quá nhiệt" và vượt qua điểm tối ưu.</w:t>
      </w:r>
    </w:p>
    <w:p w14:paraId="4ED1C276" w14:textId="77777777" w:rsidR="005C0DAB" w:rsidRDefault="005C0DAB" w:rsidP="005C0DAB">
      <w:pPr>
        <w:pStyle w:val="Nidungvnbn"/>
        <w:numPr>
          <w:ilvl w:val="1"/>
          <w:numId w:val="103"/>
        </w:numPr>
      </w:pPr>
      <w:r>
        <w:t>Không Phải Luôn Luôn Hiệu Quả: Trong một số tình huống nhất định, như với dữ liệu không ổn định hoặc phức tạp, Momentum có thể không mang lại lợi ích rõ rệt so với Gradient Descent thông thường.</w:t>
      </w:r>
    </w:p>
    <w:p w14:paraId="7D8E128A" w14:textId="04CE52C5" w:rsidR="00FC57FC" w:rsidRDefault="005C0DAB" w:rsidP="005C0DAB">
      <w:pPr>
        <w:pStyle w:val="Nidungvnbn"/>
        <w:numPr>
          <w:ilvl w:val="1"/>
          <w:numId w:val="103"/>
        </w:numPr>
      </w:pPr>
      <w:r>
        <w:t>Cần Thêm Bộ Nhớ: Do việc lưu trữ giá trị gradient trước đó, thuật toán này cần thêm bộ nhớ, có thể là một vấn đề với các mô hình lớn.</w:t>
      </w:r>
    </w:p>
    <w:p w14:paraId="07D46925" w14:textId="0C604EAB" w:rsidR="005C0DAB" w:rsidRDefault="005C0DAB" w:rsidP="0013136A">
      <w:pPr>
        <w:pStyle w:val="Tiumccp2"/>
        <w:outlineLvl w:val="2"/>
      </w:pPr>
      <w:bookmarkStart w:id="23" w:name="_Toc154261862"/>
      <w:r>
        <w:t>1.2.4 Adagrad</w:t>
      </w:r>
      <w:bookmarkEnd w:id="23"/>
    </w:p>
    <w:p w14:paraId="729DF392" w14:textId="09F3A79E" w:rsidR="005C0DAB" w:rsidRDefault="005C0DAB" w:rsidP="005C0DAB">
      <w:pPr>
        <w:pStyle w:val="Tiumccp3"/>
      </w:pPr>
      <w:r>
        <w:t>a) Đặc điểm</w:t>
      </w:r>
    </w:p>
    <w:p w14:paraId="3FD09D95" w14:textId="63720C2C" w:rsidR="005C0DAB" w:rsidRDefault="005C0DAB" w:rsidP="005C0DAB">
      <w:pPr>
        <w:pStyle w:val="Nidungvnbn"/>
        <w:numPr>
          <w:ilvl w:val="0"/>
          <w:numId w:val="100"/>
        </w:numPr>
      </w:pPr>
      <w:r w:rsidRPr="005C0DAB">
        <w:t>Không giống như các thuật toán trước đó thì learning rate hầu như giống nhau trong quá trình training (learning rate là hằng số), Adagrad coi learning rate là 1 tham số. Tức là Adagrad sẽ cho learning rate biến thiên sau mỗi thời điểm t</w:t>
      </w:r>
      <w:r>
        <w:t>.</w:t>
      </w:r>
    </w:p>
    <w:p w14:paraId="125DE751" w14:textId="4DEA52F4" w:rsidR="005C0DAB" w:rsidRDefault="005C0DAB" w:rsidP="005C0DAB">
      <w:pPr>
        <w:pStyle w:val="Nidungvnbn"/>
        <w:ind w:left="1440" w:firstLine="0"/>
      </w:pPr>
      <w:r w:rsidRPr="005C0DAB">
        <w:rPr>
          <w:noProof/>
        </w:rPr>
        <w:lastRenderedPageBreak/>
        <w:drawing>
          <wp:inline distT="0" distB="0" distL="0" distR="0" wp14:anchorId="317D2DBD" wp14:editId="2A506FFF">
            <wp:extent cx="2514818" cy="647756"/>
            <wp:effectExtent l="0" t="0" r="0" b="0"/>
            <wp:docPr id="64772142" name="Picture 1" descr="A math formula with square and square ro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2142" name="Picture 1" descr="A math formula with square and square roots&#10;&#10;Description automatically generated with medium confidence"/>
                    <pic:cNvPicPr/>
                  </pic:nvPicPr>
                  <pic:blipFill>
                    <a:blip r:embed="rId24"/>
                    <a:stretch>
                      <a:fillRect/>
                    </a:stretch>
                  </pic:blipFill>
                  <pic:spPr>
                    <a:xfrm>
                      <a:off x="0" y="0"/>
                      <a:ext cx="2514818" cy="647756"/>
                    </a:xfrm>
                    <a:prstGeom prst="rect">
                      <a:avLst/>
                    </a:prstGeom>
                  </pic:spPr>
                </pic:pic>
              </a:graphicData>
            </a:graphic>
          </wp:inline>
        </w:drawing>
      </w:r>
    </w:p>
    <w:p w14:paraId="0E590AF4" w14:textId="77777777" w:rsidR="005C0DAB" w:rsidRDefault="005C0DAB" w:rsidP="005C0DAB">
      <w:pPr>
        <w:pStyle w:val="Nidungvnbn"/>
        <w:ind w:left="1440"/>
      </w:pPr>
      <w:r>
        <w:t>Trong đó :</w:t>
      </w:r>
    </w:p>
    <w:p w14:paraId="0905DD94" w14:textId="77777777" w:rsidR="005C0DAB" w:rsidRDefault="005C0DAB" w:rsidP="005C0DAB">
      <w:pPr>
        <w:pStyle w:val="Nidungvnbn"/>
        <w:ind w:left="1440"/>
      </w:pPr>
      <w:r>
        <w:t>n : hằng số</w:t>
      </w:r>
    </w:p>
    <w:p w14:paraId="41122D50" w14:textId="77777777" w:rsidR="005C0DAB" w:rsidRDefault="005C0DAB" w:rsidP="005C0DAB">
      <w:pPr>
        <w:pStyle w:val="Nidungvnbn"/>
        <w:ind w:left="1440"/>
      </w:pPr>
      <w:r>
        <w:t>gt : gradient tại thời điểm t</w:t>
      </w:r>
    </w:p>
    <w:p w14:paraId="716138E4" w14:textId="77777777" w:rsidR="005C0DAB" w:rsidRDefault="005C0DAB" w:rsidP="005C0DAB">
      <w:pPr>
        <w:pStyle w:val="Nidungvnbn"/>
        <w:ind w:left="1440"/>
      </w:pPr>
      <w:r>
        <w:t>ϵ : hệ số tránh lỗi ( chia cho mẫu bằng 0)</w:t>
      </w:r>
    </w:p>
    <w:p w14:paraId="7B2C27C0" w14:textId="39D07312" w:rsidR="005C0DAB" w:rsidRDefault="005C0DAB" w:rsidP="005C0DAB">
      <w:pPr>
        <w:pStyle w:val="Nidungvnbn"/>
        <w:ind w:left="2160" w:firstLine="0"/>
      </w:pPr>
      <w:r>
        <w:t>G : là ma trận chéo mà mỗi phần tử trên đường chéo (i,i) là bình phương của đạo hàm vectơ tham số tại thời điểm t.</w:t>
      </w:r>
    </w:p>
    <w:p w14:paraId="309609F9" w14:textId="77777777" w:rsidR="005C0DAB" w:rsidRDefault="005C0DAB" w:rsidP="005C0DAB">
      <w:pPr>
        <w:pStyle w:val="Tiumccp3"/>
      </w:pPr>
      <w:r w:rsidRPr="00391D90">
        <w:t>b) Cách hoạt động</w:t>
      </w:r>
    </w:p>
    <w:p w14:paraId="07095886" w14:textId="77777777" w:rsidR="005C0DAB" w:rsidRDefault="005C0DAB" w:rsidP="005C0DAB">
      <w:pPr>
        <w:pStyle w:val="Nidungvnbn"/>
        <w:numPr>
          <w:ilvl w:val="0"/>
          <w:numId w:val="100"/>
        </w:numPr>
      </w:pPr>
      <w:r>
        <w:t>Khởi tạo tham số:</w:t>
      </w:r>
    </w:p>
    <w:p w14:paraId="0C95AF9A" w14:textId="77777777" w:rsidR="005C0DAB" w:rsidRDefault="005C0DAB" w:rsidP="005C0DAB">
      <w:pPr>
        <w:pStyle w:val="Nidungvnbn"/>
        <w:numPr>
          <w:ilvl w:val="1"/>
          <w:numId w:val="100"/>
        </w:numPr>
      </w:pPr>
      <w:r>
        <w:t>Khởi tạo tham số mô hình θ (ví dụ, trọng số và bias trong mạng nơ-ron).</w:t>
      </w:r>
    </w:p>
    <w:p w14:paraId="657E4CC8" w14:textId="77777777" w:rsidR="005C0DAB" w:rsidRDefault="005C0DAB" w:rsidP="005C0DAB">
      <w:pPr>
        <w:pStyle w:val="Nidungvnbn"/>
        <w:numPr>
          <w:ilvl w:val="1"/>
          <w:numId w:val="100"/>
        </w:numPr>
      </w:pPr>
      <w:r>
        <w:t>Khởi tạo vector velocity v ở giá trị không.</w:t>
      </w:r>
    </w:p>
    <w:p w14:paraId="39548A72" w14:textId="77777777" w:rsidR="005C0DAB" w:rsidRDefault="005C0DAB" w:rsidP="005C0DAB">
      <w:pPr>
        <w:pStyle w:val="Nidungvnbn"/>
        <w:numPr>
          <w:ilvl w:val="0"/>
          <w:numId w:val="100"/>
        </w:numPr>
      </w:pPr>
      <w:r>
        <w:t>Tính Gradient</w:t>
      </w:r>
    </w:p>
    <w:p w14:paraId="7B4FFF91" w14:textId="77777777" w:rsidR="005C0DAB" w:rsidRDefault="005C0DAB" w:rsidP="005C0DAB">
      <w:pPr>
        <w:pStyle w:val="Nidungvnbn"/>
        <w:numPr>
          <w:ilvl w:val="1"/>
          <w:numId w:val="100"/>
        </w:numPr>
      </w:pPr>
      <w:r>
        <w:t xml:space="preserve">Tính gradient của hàm mất mát </w:t>
      </w:r>
      <w:r w:rsidRPr="009A41C7">
        <w:rPr>
          <w:rFonts w:ascii="Cambria Math" w:hAnsi="Cambria Math" w:cs="Cambria Math"/>
        </w:rPr>
        <w:t>∇</w:t>
      </w:r>
      <w:r>
        <w:t>f(θ) tại tham số hiện tại  θ. Gradient này cho biết hướng và độ dốc để cải thiện tham số.</w:t>
      </w:r>
    </w:p>
    <w:p w14:paraId="470C5ACE" w14:textId="77777777" w:rsidR="005C0DAB" w:rsidRDefault="005C0DAB" w:rsidP="005C0DAB">
      <w:pPr>
        <w:pStyle w:val="Nidungvnbn"/>
        <w:numPr>
          <w:ilvl w:val="0"/>
          <w:numId w:val="103"/>
        </w:numPr>
      </w:pPr>
      <w:r w:rsidRPr="009A41C7">
        <w:t xml:space="preserve">Cập </w:t>
      </w:r>
      <w:r>
        <w:t>n</w:t>
      </w:r>
      <w:r w:rsidRPr="009A41C7">
        <w:t>hật Velocity</w:t>
      </w:r>
      <w:r>
        <w:t>:</w:t>
      </w:r>
    </w:p>
    <w:p w14:paraId="400477DD" w14:textId="77777777" w:rsidR="005C0DAB" w:rsidRDefault="005C0DAB" w:rsidP="005C0DAB">
      <w:pPr>
        <w:pStyle w:val="Nidungvnbn"/>
        <w:numPr>
          <w:ilvl w:val="1"/>
          <w:numId w:val="103"/>
        </w:numPr>
      </w:pPr>
      <w:r w:rsidRPr="009A41C7">
        <w:t>Cập nhật velocity dựa trên gradient hiện tại và velocity trước đó</w:t>
      </w:r>
      <w:r>
        <w:t>:</w:t>
      </w:r>
    </w:p>
    <w:p w14:paraId="067729C3" w14:textId="77777777" w:rsidR="005C0DAB" w:rsidRDefault="005C0DAB" w:rsidP="005C0DAB">
      <w:pPr>
        <w:pStyle w:val="Nidungvnbn"/>
        <w:ind w:left="2160" w:firstLine="0"/>
      </w:pPr>
      <w:r w:rsidRPr="009A41C7">
        <w:rPr>
          <w:noProof/>
        </w:rPr>
        <w:drawing>
          <wp:inline distT="0" distB="0" distL="0" distR="0" wp14:anchorId="2F00FFFD" wp14:editId="54695763">
            <wp:extent cx="3703641" cy="1173582"/>
            <wp:effectExtent l="0" t="0" r="0" b="7620"/>
            <wp:docPr id="170390495" name="Picture 17039049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9855" name="Picture 1" descr="A close up of a text&#10;&#10;Description automatically generated"/>
                    <pic:cNvPicPr/>
                  </pic:nvPicPr>
                  <pic:blipFill>
                    <a:blip r:embed="rId19"/>
                    <a:stretch>
                      <a:fillRect/>
                    </a:stretch>
                  </pic:blipFill>
                  <pic:spPr>
                    <a:xfrm>
                      <a:off x="0" y="0"/>
                      <a:ext cx="3703641" cy="1173582"/>
                    </a:xfrm>
                    <a:prstGeom prst="rect">
                      <a:avLst/>
                    </a:prstGeom>
                  </pic:spPr>
                </pic:pic>
              </a:graphicData>
            </a:graphic>
          </wp:inline>
        </w:drawing>
      </w:r>
    </w:p>
    <w:p w14:paraId="2489D477" w14:textId="77777777" w:rsidR="005C0DAB" w:rsidRDefault="005C0DAB" w:rsidP="005C0DAB">
      <w:pPr>
        <w:pStyle w:val="Nidungvnbn"/>
        <w:numPr>
          <w:ilvl w:val="0"/>
          <w:numId w:val="103"/>
        </w:numPr>
      </w:pPr>
      <w:r>
        <w:t>Cập nhật tham số:</w:t>
      </w:r>
    </w:p>
    <w:p w14:paraId="56A89CAA" w14:textId="77777777" w:rsidR="005C0DAB" w:rsidRDefault="005C0DAB" w:rsidP="005C0DAB">
      <w:pPr>
        <w:pStyle w:val="Nidungvnbn"/>
        <w:numPr>
          <w:ilvl w:val="1"/>
          <w:numId w:val="103"/>
        </w:numPr>
      </w:pPr>
      <w:r>
        <w:t>Cập nhật tham số  θ sử dụng velocity mới:</w:t>
      </w:r>
    </w:p>
    <w:p w14:paraId="1D8F11E2" w14:textId="77777777" w:rsidR="005C0DAB" w:rsidRDefault="005C0DAB" w:rsidP="005C0DAB">
      <w:pPr>
        <w:pStyle w:val="Nidungvnbn"/>
        <w:ind w:left="2160" w:firstLine="0"/>
      </w:pPr>
      <w:r w:rsidRPr="009A41C7">
        <w:rPr>
          <w:noProof/>
        </w:rPr>
        <w:drawing>
          <wp:inline distT="0" distB="0" distL="0" distR="0" wp14:anchorId="684A5FEE" wp14:editId="084F2E0B">
            <wp:extent cx="1988992" cy="502964"/>
            <wp:effectExtent l="0" t="0" r="0" b="0"/>
            <wp:docPr id="910844436" name="Picture 910844436" descr="A mathematical equation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97086" name="Picture 1" descr="A mathematical equation with a number&#10;&#10;Description automatically generated with medium confidence"/>
                    <pic:cNvPicPr/>
                  </pic:nvPicPr>
                  <pic:blipFill>
                    <a:blip r:embed="rId20"/>
                    <a:stretch>
                      <a:fillRect/>
                    </a:stretch>
                  </pic:blipFill>
                  <pic:spPr>
                    <a:xfrm>
                      <a:off x="0" y="0"/>
                      <a:ext cx="1988992" cy="502964"/>
                    </a:xfrm>
                    <a:prstGeom prst="rect">
                      <a:avLst/>
                    </a:prstGeom>
                  </pic:spPr>
                </pic:pic>
              </a:graphicData>
            </a:graphic>
          </wp:inline>
        </w:drawing>
      </w:r>
    </w:p>
    <w:p w14:paraId="14ADC2B4" w14:textId="77777777" w:rsidR="005C0DAB" w:rsidRDefault="005C0DAB" w:rsidP="005C0DAB">
      <w:pPr>
        <w:pStyle w:val="Nidungvnbn"/>
        <w:numPr>
          <w:ilvl w:val="0"/>
          <w:numId w:val="103"/>
        </w:numPr>
      </w:pPr>
      <w:r>
        <w:lastRenderedPageBreak/>
        <w:t>Lặp lại:</w:t>
      </w:r>
      <w:r w:rsidRPr="009A41C7">
        <w:t xml:space="preserve"> Lặp lại các bước từ 2 đến 4 cho đến khi đạt điều kiện dừng (ví dụ: số lượng epoch nhất định, sự cải thiện hàm mất mát dưới ngưỡng cho phép, v.v.).</w:t>
      </w:r>
    </w:p>
    <w:p w14:paraId="69131E53" w14:textId="77777777" w:rsidR="005C0DAB" w:rsidRDefault="005C0DAB" w:rsidP="005C0DAB">
      <w:pPr>
        <w:pStyle w:val="Tiumccp3"/>
      </w:pPr>
      <w:r w:rsidRPr="00EF044C">
        <w:t>c) Ví dụ</w:t>
      </w:r>
    </w:p>
    <w:p w14:paraId="1D7F3311" w14:textId="77777777" w:rsidR="005C0DAB" w:rsidRDefault="005C0DAB" w:rsidP="005C0DAB">
      <w:pPr>
        <w:pStyle w:val="Tiumccp3"/>
      </w:pPr>
      <w:r>
        <w:t>Giả sử chúng ta có một hàm mất mát đơn giản: f(θ)=</w:t>
      </w:r>
      <w:r w:rsidRPr="009A41C7">
        <w:t>θ</w:t>
      </w:r>
      <w:r>
        <w:rPr>
          <w:vertAlign w:val="superscript"/>
        </w:rPr>
        <w:t>2</w:t>
      </w:r>
      <w:r w:rsidRPr="009A41C7">
        <w:t xml:space="preserve"> </w:t>
      </w:r>
      <w:r>
        <w:t>. Mục tiêu của chúng ta là tìm giá trị của θ sao cho f(θ) đạt giá trị nhỏ nhất.</w:t>
      </w:r>
    </w:p>
    <w:p w14:paraId="33D6CFA5" w14:textId="77777777" w:rsidR="005C0DAB" w:rsidRDefault="005C0DAB" w:rsidP="005C0DAB">
      <w:pPr>
        <w:pStyle w:val="Nidungvnbn"/>
        <w:ind w:left="720" w:firstLine="0"/>
      </w:pPr>
      <w:r w:rsidRPr="00EF044C">
        <w:rPr>
          <w:b/>
          <w:bCs/>
        </w:rPr>
        <w:t>B1:</w:t>
      </w:r>
      <w:r>
        <w:t xml:space="preserve"> Khởi tạo tham số</w:t>
      </w:r>
    </w:p>
    <w:p w14:paraId="52E8B6D2" w14:textId="77777777" w:rsidR="005C0DAB" w:rsidRDefault="005C0DAB" w:rsidP="005C0DAB">
      <w:pPr>
        <w:pStyle w:val="Nidungvnbn"/>
        <w:numPr>
          <w:ilvl w:val="0"/>
          <w:numId w:val="103"/>
        </w:numPr>
      </w:pPr>
      <w:r>
        <w:t>Khởi tạo  θ với một giá trị nào đó, ví dụ  θ = 3, và khởi tạo velocity  v là 0.</w:t>
      </w:r>
    </w:p>
    <w:p w14:paraId="44BA73E0" w14:textId="77777777" w:rsidR="005C0DAB" w:rsidRDefault="005C0DAB" w:rsidP="005C0DAB">
      <w:pPr>
        <w:pStyle w:val="Nidungvnbn"/>
      </w:pPr>
      <w:r w:rsidRPr="00FC57FC">
        <w:rPr>
          <w:b/>
          <w:bCs/>
        </w:rPr>
        <w:t>B</w:t>
      </w:r>
      <w:r>
        <w:rPr>
          <w:b/>
          <w:bCs/>
        </w:rPr>
        <w:t>2</w:t>
      </w:r>
      <w:r w:rsidRPr="00FC57FC">
        <w:rPr>
          <w:b/>
          <w:bCs/>
        </w:rPr>
        <w:t>:</w:t>
      </w:r>
      <w:r>
        <w:t xml:space="preserve"> Tính Gradient</w:t>
      </w:r>
    </w:p>
    <w:p w14:paraId="3FFC2D32" w14:textId="77777777" w:rsidR="005C0DAB" w:rsidRDefault="005C0DAB" w:rsidP="005C0DAB">
      <w:pPr>
        <w:pStyle w:val="Nidungvnbn"/>
        <w:ind w:left="1440" w:firstLine="0"/>
        <w:jc w:val="left"/>
      </w:pPr>
      <w:r w:rsidRPr="00210CD2">
        <w:rPr>
          <w:noProof/>
        </w:rPr>
        <w:drawing>
          <wp:inline distT="0" distB="0" distL="0" distR="0" wp14:anchorId="60A603C8" wp14:editId="5BEBFACD">
            <wp:extent cx="5456393" cy="571550"/>
            <wp:effectExtent l="0" t="0" r="0" b="0"/>
            <wp:docPr id="1412471661" name="Picture 141247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0743" name=""/>
                    <pic:cNvPicPr/>
                  </pic:nvPicPr>
                  <pic:blipFill>
                    <a:blip r:embed="rId21"/>
                    <a:stretch>
                      <a:fillRect/>
                    </a:stretch>
                  </pic:blipFill>
                  <pic:spPr>
                    <a:xfrm>
                      <a:off x="0" y="0"/>
                      <a:ext cx="5456393" cy="571550"/>
                    </a:xfrm>
                    <a:prstGeom prst="rect">
                      <a:avLst/>
                    </a:prstGeom>
                  </pic:spPr>
                </pic:pic>
              </a:graphicData>
            </a:graphic>
          </wp:inline>
        </w:drawing>
      </w:r>
    </w:p>
    <w:p w14:paraId="485EA251" w14:textId="77777777" w:rsidR="005C0DAB" w:rsidRDefault="005C0DAB" w:rsidP="005C0DAB">
      <w:pPr>
        <w:pStyle w:val="Nidungvnbn"/>
        <w:jc w:val="left"/>
      </w:pPr>
      <w:r w:rsidRPr="00FC57FC">
        <w:rPr>
          <w:b/>
          <w:bCs/>
        </w:rPr>
        <w:t>B</w:t>
      </w:r>
      <w:r>
        <w:rPr>
          <w:b/>
          <w:bCs/>
        </w:rPr>
        <w:t>3</w:t>
      </w:r>
      <w:r w:rsidRPr="00FC57FC">
        <w:rPr>
          <w:b/>
          <w:bCs/>
        </w:rPr>
        <w:t>:</w:t>
      </w:r>
      <w:r>
        <w:t xml:space="preserve"> Cập nhật </w:t>
      </w:r>
      <w:r w:rsidRPr="009A41C7">
        <w:t>Velocity</w:t>
      </w:r>
    </w:p>
    <w:p w14:paraId="7185DE61" w14:textId="77777777" w:rsidR="005C0DAB" w:rsidRDefault="005C0DAB" w:rsidP="005C0DAB">
      <w:pPr>
        <w:pStyle w:val="Nidungvnbn"/>
        <w:jc w:val="left"/>
      </w:pPr>
      <w:r w:rsidRPr="00210CD2">
        <w:rPr>
          <w:noProof/>
        </w:rPr>
        <w:drawing>
          <wp:inline distT="0" distB="0" distL="0" distR="0" wp14:anchorId="070180F0" wp14:editId="5FBC3155">
            <wp:extent cx="5791835" cy="727710"/>
            <wp:effectExtent l="0" t="0" r="0" b="0"/>
            <wp:docPr id="1247836303" name="Picture 1247836303"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2767" name="Picture 1" descr="A number and numbers on a white background&#10;&#10;Description automatically generated"/>
                    <pic:cNvPicPr/>
                  </pic:nvPicPr>
                  <pic:blipFill>
                    <a:blip r:embed="rId22"/>
                    <a:stretch>
                      <a:fillRect/>
                    </a:stretch>
                  </pic:blipFill>
                  <pic:spPr>
                    <a:xfrm>
                      <a:off x="0" y="0"/>
                      <a:ext cx="5791835" cy="727710"/>
                    </a:xfrm>
                    <a:prstGeom prst="rect">
                      <a:avLst/>
                    </a:prstGeom>
                  </pic:spPr>
                </pic:pic>
              </a:graphicData>
            </a:graphic>
          </wp:inline>
        </w:drawing>
      </w:r>
    </w:p>
    <w:p w14:paraId="37B13117" w14:textId="77777777" w:rsidR="005C0DAB" w:rsidRDefault="005C0DAB" w:rsidP="005C0DAB">
      <w:pPr>
        <w:pStyle w:val="Nidungvnbn"/>
        <w:jc w:val="left"/>
      </w:pPr>
      <w:r w:rsidRPr="00210CD2">
        <w:rPr>
          <w:b/>
          <w:bCs/>
        </w:rPr>
        <w:t xml:space="preserve">B4: </w:t>
      </w:r>
      <w:r w:rsidRPr="00210CD2">
        <w:t>Cập nhật tham số</w:t>
      </w:r>
    </w:p>
    <w:p w14:paraId="23B510F4" w14:textId="77777777" w:rsidR="005C0DAB" w:rsidRPr="00210CD2" w:rsidRDefault="005C0DAB" w:rsidP="005C0DAB">
      <w:pPr>
        <w:pStyle w:val="Nidungvnbn"/>
        <w:jc w:val="left"/>
        <w:rPr>
          <w:b/>
          <w:bCs/>
        </w:rPr>
      </w:pPr>
      <w:r>
        <w:tab/>
      </w:r>
      <w:r w:rsidRPr="00210CD2">
        <w:rPr>
          <w:noProof/>
        </w:rPr>
        <w:drawing>
          <wp:inline distT="0" distB="0" distL="0" distR="0" wp14:anchorId="51BD61EB" wp14:editId="69625E9E">
            <wp:extent cx="3215919" cy="487722"/>
            <wp:effectExtent l="0" t="0" r="3810" b="7620"/>
            <wp:docPr id="124668331" name="Picture 124668331" descr="A number with a equal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56597" name="Picture 1" descr="A number with a equal sign&#10;&#10;Description automatically generated with medium confidence"/>
                    <pic:cNvPicPr/>
                  </pic:nvPicPr>
                  <pic:blipFill>
                    <a:blip r:embed="rId23"/>
                    <a:stretch>
                      <a:fillRect/>
                    </a:stretch>
                  </pic:blipFill>
                  <pic:spPr>
                    <a:xfrm>
                      <a:off x="0" y="0"/>
                      <a:ext cx="3215919" cy="487722"/>
                    </a:xfrm>
                    <a:prstGeom prst="rect">
                      <a:avLst/>
                    </a:prstGeom>
                  </pic:spPr>
                </pic:pic>
              </a:graphicData>
            </a:graphic>
          </wp:inline>
        </w:drawing>
      </w:r>
    </w:p>
    <w:p w14:paraId="7458330F" w14:textId="77777777" w:rsidR="005C0DAB" w:rsidRDefault="005C0DAB" w:rsidP="005C0DAB">
      <w:pPr>
        <w:pStyle w:val="Nidungvnbn"/>
        <w:jc w:val="left"/>
      </w:pPr>
      <w:r w:rsidRPr="00FC57FC">
        <w:rPr>
          <w:b/>
          <w:bCs/>
        </w:rPr>
        <w:t>B5:</w:t>
      </w:r>
      <w:r>
        <w:t xml:space="preserve"> Lặp lại</w:t>
      </w:r>
    </w:p>
    <w:p w14:paraId="76ABBF28" w14:textId="77777777" w:rsidR="005C0DAB" w:rsidRDefault="005C0DAB" w:rsidP="005C0DAB">
      <w:pPr>
        <w:pStyle w:val="Nidungvnbn"/>
        <w:ind w:left="1440" w:firstLine="0"/>
        <w:jc w:val="left"/>
      </w:pPr>
      <w:r w:rsidRPr="00FC57FC">
        <w:t>Lặp lại quá trình từ Bước 2 đến Bước 4</w:t>
      </w:r>
      <w:r>
        <w:t>.</w:t>
      </w:r>
    </w:p>
    <w:p w14:paraId="35D15359" w14:textId="77777777" w:rsidR="005C0DAB" w:rsidRDefault="005C0DAB" w:rsidP="005C0DAB">
      <w:pPr>
        <w:pStyle w:val="Nidungvnbn"/>
      </w:pPr>
      <w:r w:rsidRPr="00210CD2">
        <w:rPr>
          <w:b/>
          <w:bCs/>
        </w:rPr>
        <w:t>Kết quả</w:t>
      </w:r>
      <w:r>
        <w:t xml:space="preserve">: Qua mỗi lần lặp, θ sẽ dần tiến về 0, là điểm cực tiểu của hàm </w:t>
      </w:r>
    </w:p>
    <w:p w14:paraId="3A7753E0" w14:textId="77777777" w:rsidR="005C0DAB" w:rsidRDefault="005C0DAB" w:rsidP="005C0DAB">
      <w:pPr>
        <w:pStyle w:val="Nidungvnbn"/>
      </w:pPr>
      <w:r>
        <w:t>f(θ) = θ</w:t>
      </w:r>
      <w:r>
        <w:rPr>
          <w:vertAlign w:val="superscript"/>
        </w:rPr>
        <w:t>2</w:t>
      </w:r>
      <w:r>
        <w:t xml:space="preserve">  . Sử dụng Momentum, quá trình tối ưu hóa sẽ diễn ra nhanh và mượt mà hơn so với Gradient Descent thông thường.</w:t>
      </w:r>
    </w:p>
    <w:p w14:paraId="0ED98A5A" w14:textId="77777777" w:rsidR="005C0DAB" w:rsidRDefault="005C0DAB" w:rsidP="005C0DAB">
      <w:pPr>
        <w:pStyle w:val="Tiumccp3"/>
      </w:pPr>
      <w:r>
        <w:t>d) Ưu và nhược điểm</w:t>
      </w:r>
    </w:p>
    <w:p w14:paraId="4A9D473B" w14:textId="77777777" w:rsidR="005C0DAB" w:rsidRDefault="005C0DAB" w:rsidP="005C0DAB">
      <w:pPr>
        <w:pStyle w:val="Nidungvnbn"/>
        <w:numPr>
          <w:ilvl w:val="0"/>
          <w:numId w:val="103"/>
        </w:numPr>
      </w:pPr>
      <w:r>
        <w:t xml:space="preserve">Ưu điểm: </w:t>
      </w:r>
    </w:p>
    <w:p w14:paraId="0EC2868B" w14:textId="77777777" w:rsidR="005C0DAB" w:rsidRDefault="005C0DAB" w:rsidP="005C0DAB">
      <w:pPr>
        <w:pStyle w:val="Nidungvnbn"/>
        <w:numPr>
          <w:ilvl w:val="1"/>
          <w:numId w:val="103"/>
        </w:numPr>
      </w:pPr>
      <w:r>
        <w:lastRenderedPageBreak/>
        <w:t>Tăng Tốc Hội Tụ: Momentum giúp tăng tốc quá trình học bằng cách thêm một thành phần động lượng, giúp cập nhật trọng số nhanh hơn so với thuần túy Gradient Descent.</w:t>
      </w:r>
    </w:p>
    <w:p w14:paraId="57B02962" w14:textId="77777777" w:rsidR="005C0DAB" w:rsidRDefault="005C0DAB" w:rsidP="005C0DAB">
      <w:pPr>
        <w:pStyle w:val="Nidungvnbn"/>
        <w:numPr>
          <w:ilvl w:val="1"/>
          <w:numId w:val="103"/>
        </w:numPr>
      </w:pPr>
      <w:r>
        <w:t>Giảm Sự Nhạy Cảm Với Thung Lũng Hẹp: Nhờ vào động lượng, thuật toán có thể vượt qua các thung lũng hẹp trong không gian tối ưu mà không bị kẹt.</w:t>
      </w:r>
    </w:p>
    <w:p w14:paraId="1C3078DC" w14:textId="77777777" w:rsidR="005C0DAB" w:rsidRDefault="005C0DAB" w:rsidP="005C0DAB">
      <w:pPr>
        <w:pStyle w:val="Nidungvnbn"/>
        <w:numPr>
          <w:ilvl w:val="1"/>
          <w:numId w:val="103"/>
        </w:numPr>
      </w:pPr>
      <w:r>
        <w:t>Hiệu Quả Trong Các Tình Huống Có Gradient Yếu: Động lượng giúp thuật toán không bị mắc kẹt tại các điểm cực tiểu địa phương khi gradient quá nhỏ.</w:t>
      </w:r>
    </w:p>
    <w:p w14:paraId="0A9944C0" w14:textId="77777777" w:rsidR="005C0DAB" w:rsidRDefault="005C0DAB" w:rsidP="005C0DAB">
      <w:pPr>
        <w:pStyle w:val="Nidungvnbn"/>
        <w:numPr>
          <w:ilvl w:val="1"/>
          <w:numId w:val="103"/>
        </w:numPr>
      </w:pPr>
      <w:r>
        <w:t>Khắc Phục Dao Động: Thuật toán giảm thiểu dao động và tăng độ ổn định trong quá trình học.</w:t>
      </w:r>
    </w:p>
    <w:p w14:paraId="34EF2F66" w14:textId="77777777" w:rsidR="005C0DAB" w:rsidRDefault="005C0DAB" w:rsidP="005C0DAB">
      <w:pPr>
        <w:pStyle w:val="Nidungvnbn"/>
        <w:numPr>
          <w:ilvl w:val="0"/>
          <w:numId w:val="103"/>
        </w:numPr>
      </w:pPr>
      <w:r>
        <w:t>Nhược điểm:</w:t>
      </w:r>
    </w:p>
    <w:p w14:paraId="56FA37FE" w14:textId="77777777" w:rsidR="005C0DAB" w:rsidRDefault="005C0DAB" w:rsidP="005C0DAB">
      <w:pPr>
        <w:pStyle w:val="Nidungvnbn"/>
        <w:numPr>
          <w:ilvl w:val="1"/>
          <w:numId w:val="103"/>
        </w:numPr>
      </w:pPr>
      <w:r>
        <w:t>Chọn Lựa Tham Số: Việc chọn lựa giá trị cho tham số động lượng đôi khi khó khăn và cần phải điều chỉnh một cách thận trọng.</w:t>
      </w:r>
    </w:p>
    <w:p w14:paraId="5842E03E" w14:textId="77777777" w:rsidR="005C0DAB" w:rsidRDefault="005C0DAB" w:rsidP="005C0DAB">
      <w:pPr>
        <w:pStyle w:val="Nidungvnbn"/>
        <w:numPr>
          <w:ilvl w:val="1"/>
          <w:numId w:val="103"/>
        </w:numPr>
      </w:pPr>
      <w:r>
        <w:t>Rủi Ro Vượt Quá Điểm Tối Ưu: Trong một số trường hợp, động lượng có thể gây ra hiện tượng "quá nhiệt" và vượt qua điểm tối ưu.</w:t>
      </w:r>
    </w:p>
    <w:p w14:paraId="18A1839E" w14:textId="77777777" w:rsidR="005C0DAB" w:rsidRDefault="005C0DAB" w:rsidP="005C0DAB">
      <w:pPr>
        <w:pStyle w:val="Nidungvnbn"/>
        <w:numPr>
          <w:ilvl w:val="1"/>
          <w:numId w:val="103"/>
        </w:numPr>
      </w:pPr>
      <w:r>
        <w:t>Không Phải Luôn Luôn Hiệu Quả: Trong một số tình huống nhất định, như với dữ liệu không ổn định hoặc phức tạp, Momentum có thể không mang lại lợi ích rõ rệt so với Gradient Descent thông thường.</w:t>
      </w:r>
    </w:p>
    <w:p w14:paraId="0742F6C1" w14:textId="77777777" w:rsidR="005C0DAB" w:rsidRDefault="005C0DAB" w:rsidP="005C0DAB">
      <w:pPr>
        <w:pStyle w:val="Nidungvnbn"/>
        <w:numPr>
          <w:ilvl w:val="1"/>
          <w:numId w:val="103"/>
        </w:numPr>
      </w:pPr>
      <w:r>
        <w:t>Cần Thêm Bộ Nhớ: Do việc lưu trữ giá trị gradient trước đó, thuật toán này cần thêm bộ nhớ, có thể là một vấn đề với các mô hình lớn.</w:t>
      </w:r>
    </w:p>
    <w:p w14:paraId="67C4EBB2" w14:textId="62E9D51C" w:rsidR="002014EC" w:rsidRDefault="002014EC" w:rsidP="0013136A">
      <w:pPr>
        <w:pStyle w:val="Tiumccp2"/>
        <w:outlineLvl w:val="2"/>
      </w:pPr>
      <w:bookmarkStart w:id="24" w:name="_Toc154261863"/>
      <w:r>
        <w:t xml:space="preserve">1.2.5 </w:t>
      </w:r>
      <w:r w:rsidRPr="002014EC">
        <w:t>RMSprop</w:t>
      </w:r>
      <w:bookmarkEnd w:id="24"/>
    </w:p>
    <w:p w14:paraId="0892FE9C" w14:textId="77777777" w:rsidR="002014EC" w:rsidRDefault="002014EC" w:rsidP="002014EC">
      <w:pPr>
        <w:pStyle w:val="Tiumccp3"/>
      </w:pPr>
      <w:r>
        <w:t>a) Đặc điểm</w:t>
      </w:r>
    </w:p>
    <w:p w14:paraId="0A3E6338" w14:textId="282EB90F" w:rsidR="002014EC" w:rsidRDefault="002014EC" w:rsidP="002014EC">
      <w:pPr>
        <w:pStyle w:val="Nidungvnbn"/>
        <w:numPr>
          <w:ilvl w:val="0"/>
          <w:numId w:val="100"/>
        </w:numPr>
      </w:pPr>
      <w:r w:rsidRPr="002014EC">
        <w:t>RMSprop giải quyết vấn đề tỷ lệ học giảm dần của Adagrad bằng cách chia tỷ lệ học cho trung bình của bình phương gradient.</w:t>
      </w:r>
    </w:p>
    <w:p w14:paraId="758252F4" w14:textId="4B1337EE" w:rsidR="002014EC" w:rsidRDefault="002014EC" w:rsidP="002014EC">
      <w:pPr>
        <w:pStyle w:val="Nidungvnbn"/>
        <w:ind w:left="1440" w:firstLine="0"/>
      </w:pPr>
      <w:r w:rsidRPr="002014EC">
        <w:rPr>
          <w:noProof/>
        </w:rPr>
        <w:lastRenderedPageBreak/>
        <w:drawing>
          <wp:inline distT="0" distB="0" distL="0" distR="0" wp14:anchorId="3B556FDE" wp14:editId="57B15949">
            <wp:extent cx="2705334" cy="1021168"/>
            <wp:effectExtent l="0" t="0" r="0" b="7620"/>
            <wp:docPr id="1528899003"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9003" name="Picture 1" descr="A math equations and formulas&#10;&#10;Description automatically generated with medium confidence"/>
                    <pic:cNvPicPr/>
                  </pic:nvPicPr>
                  <pic:blipFill>
                    <a:blip r:embed="rId25"/>
                    <a:stretch>
                      <a:fillRect/>
                    </a:stretch>
                  </pic:blipFill>
                  <pic:spPr>
                    <a:xfrm>
                      <a:off x="0" y="0"/>
                      <a:ext cx="2705334" cy="1021168"/>
                    </a:xfrm>
                    <a:prstGeom prst="rect">
                      <a:avLst/>
                    </a:prstGeom>
                  </pic:spPr>
                </pic:pic>
              </a:graphicData>
            </a:graphic>
          </wp:inline>
        </w:drawing>
      </w:r>
    </w:p>
    <w:p w14:paraId="12480839" w14:textId="77777777" w:rsidR="002014EC" w:rsidRDefault="002014EC" w:rsidP="002014EC">
      <w:pPr>
        <w:pStyle w:val="Tiumccp3"/>
      </w:pPr>
      <w:r w:rsidRPr="00391D90">
        <w:t>b) Cách hoạt động</w:t>
      </w:r>
    </w:p>
    <w:p w14:paraId="132F70F4" w14:textId="77777777" w:rsidR="002014EC" w:rsidRDefault="002014EC" w:rsidP="002014EC">
      <w:pPr>
        <w:pStyle w:val="Nidungvnbn"/>
        <w:numPr>
          <w:ilvl w:val="0"/>
          <w:numId w:val="100"/>
        </w:numPr>
      </w:pPr>
      <w:r>
        <w:t>Tính Gradient: Tương tự như các thuật toán tối ưu hóa khác, RMSprop tính toán gradient của hàm mất mát với mỗi tham số.</w:t>
      </w:r>
    </w:p>
    <w:p w14:paraId="1E0CFFCF" w14:textId="77777777" w:rsidR="002014EC" w:rsidRDefault="002014EC" w:rsidP="002014EC">
      <w:pPr>
        <w:pStyle w:val="Nidungvnbn"/>
        <w:numPr>
          <w:ilvl w:val="0"/>
          <w:numId w:val="100"/>
        </w:numPr>
      </w:pPr>
      <w:r>
        <w:t>Tích Lũy Gradient: Ao khác với Adagrad, RMSprop không tích lũy tất cả bình phương gradient từ khi bắt đầu. Thay vào đó, nó áp dụng một cửa sổ trượt để tích lũy gradient gần đây, sử dụng phép tính trung bình di động trọng số (exponential moving average). Điều này giúp nó tập trung nhiều hơn vào các thông tin gradient gần đây.</w:t>
      </w:r>
    </w:p>
    <w:p w14:paraId="73BE6065" w14:textId="77777777" w:rsidR="002014EC" w:rsidRDefault="002014EC" w:rsidP="002014EC">
      <w:pPr>
        <w:pStyle w:val="Nidungvnbn"/>
        <w:numPr>
          <w:ilvl w:val="0"/>
          <w:numId w:val="100"/>
        </w:numPr>
      </w:pPr>
      <w:r>
        <w:t>Điều Chỉnh Tỷ Lệ Học: Tỷ lệ học được điều chỉnh cho mỗi tham số bằng cách chia tỷ lệ học cố định cho căn bậc hai của trung bình di động trọng số này (cộng thêm một số nhỏ để tránh chia cho 0).</w:t>
      </w:r>
    </w:p>
    <w:p w14:paraId="42CDA51B" w14:textId="6984E55F" w:rsidR="002014EC" w:rsidRDefault="002014EC" w:rsidP="002014EC">
      <w:pPr>
        <w:pStyle w:val="Nidungvnbn"/>
        <w:numPr>
          <w:ilvl w:val="0"/>
          <w:numId w:val="100"/>
        </w:numPr>
      </w:pPr>
      <w:r>
        <w:t>Cập Nhật Tham Số: Các tham số được cập nhật dựa trên tỷ lệ học đã điều chỉnh và gradient tương ứng.</w:t>
      </w:r>
    </w:p>
    <w:p w14:paraId="3218BEE9" w14:textId="77777777" w:rsidR="002014EC" w:rsidRDefault="002014EC" w:rsidP="002014EC">
      <w:pPr>
        <w:pStyle w:val="Tiumccp3"/>
      </w:pPr>
      <w:r w:rsidRPr="00EF044C">
        <w:t>c) Ví dụ</w:t>
      </w:r>
    </w:p>
    <w:p w14:paraId="758652D6" w14:textId="77777777" w:rsidR="00992232" w:rsidRDefault="00992232" w:rsidP="00992232">
      <w:pPr>
        <w:pStyle w:val="Nidungvnbn"/>
        <w:numPr>
          <w:ilvl w:val="0"/>
          <w:numId w:val="104"/>
        </w:numPr>
      </w:pPr>
      <w:r w:rsidRPr="00992232">
        <w:t xml:space="preserve">Bài toán: </w:t>
      </w:r>
    </w:p>
    <w:p w14:paraId="3A885746" w14:textId="77777777" w:rsidR="00992232" w:rsidRDefault="00992232" w:rsidP="00992232">
      <w:pPr>
        <w:pStyle w:val="Nidungvnbn"/>
        <w:numPr>
          <w:ilvl w:val="1"/>
          <w:numId w:val="104"/>
        </w:numPr>
      </w:pPr>
      <w:r>
        <w:t>Diện tích nhà (m²): 50, 60, 70</w:t>
      </w:r>
    </w:p>
    <w:p w14:paraId="009EF3A0" w14:textId="1B88E070" w:rsidR="00992232" w:rsidRDefault="00992232" w:rsidP="00992232">
      <w:pPr>
        <w:pStyle w:val="Nidungvnbn"/>
        <w:numPr>
          <w:ilvl w:val="1"/>
          <w:numId w:val="104"/>
        </w:numPr>
      </w:pPr>
      <w:r>
        <w:t>Giá nhà (ngàn USD): 300, 350, 400</w:t>
      </w:r>
    </w:p>
    <w:p w14:paraId="547312B2" w14:textId="7463359D" w:rsidR="00992232" w:rsidRDefault="00992232" w:rsidP="00992232">
      <w:pPr>
        <w:pStyle w:val="Nidungvnbn"/>
        <w:numPr>
          <w:ilvl w:val="0"/>
          <w:numId w:val="104"/>
        </w:numPr>
      </w:pPr>
      <w:r>
        <w:t>Khởi tạo:</w:t>
      </w:r>
    </w:p>
    <w:p w14:paraId="6693235F" w14:textId="77777777" w:rsidR="00992232" w:rsidRDefault="00992232" w:rsidP="00992232">
      <w:pPr>
        <w:pStyle w:val="Nidungvnbn"/>
        <w:numPr>
          <w:ilvl w:val="1"/>
          <w:numId w:val="104"/>
        </w:numPr>
      </w:pPr>
      <w:r>
        <w:t>Tham số mô hình (trọng số w và độ chệch b): w = 0, b = 0</w:t>
      </w:r>
    </w:p>
    <w:p w14:paraId="35C0D18C" w14:textId="77777777" w:rsidR="00992232" w:rsidRDefault="00992232" w:rsidP="00992232">
      <w:pPr>
        <w:pStyle w:val="Nidungvnbn"/>
        <w:numPr>
          <w:ilvl w:val="1"/>
          <w:numId w:val="104"/>
        </w:numPr>
      </w:pPr>
      <w:r>
        <w:t>Tỷ lệ học cố định: 0.01</w:t>
      </w:r>
    </w:p>
    <w:p w14:paraId="4133C020" w14:textId="77777777" w:rsidR="00992232" w:rsidRDefault="00992232" w:rsidP="00992232">
      <w:pPr>
        <w:pStyle w:val="Nidungvnbn"/>
        <w:numPr>
          <w:ilvl w:val="1"/>
          <w:numId w:val="104"/>
        </w:numPr>
      </w:pPr>
      <w:r>
        <w:t>Biến tích lũy cho RMSprop: v_w = 0, v_b = 0</w:t>
      </w:r>
    </w:p>
    <w:p w14:paraId="669DF629" w14:textId="00EADD9D" w:rsidR="00992232" w:rsidRDefault="00992232" w:rsidP="00992232">
      <w:pPr>
        <w:pStyle w:val="Nidungvnbn"/>
        <w:numPr>
          <w:ilvl w:val="1"/>
          <w:numId w:val="104"/>
        </w:numPr>
      </w:pPr>
      <w:r>
        <w:t>Hệ số suy giảm: 0.9</w:t>
      </w:r>
    </w:p>
    <w:p w14:paraId="4691868C" w14:textId="218954B7" w:rsidR="00992232" w:rsidRDefault="00992232" w:rsidP="00992232">
      <w:pPr>
        <w:pStyle w:val="Nidungvnbn"/>
        <w:numPr>
          <w:ilvl w:val="0"/>
          <w:numId w:val="104"/>
        </w:numPr>
      </w:pPr>
      <w:r>
        <w:t>Quá trình huấn luyện</w:t>
      </w:r>
    </w:p>
    <w:p w14:paraId="5352275D" w14:textId="0D312E2B" w:rsidR="00992232" w:rsidRDefault="00992232" w:rsidP="00992232">
      <w:pPr>
        <w:pStyle w:val="Nidungvnbn"/>
        <w:numPr>
          <w:ilvl w:val="1"/>
          <w:numId w:val="104"/>
        </w:numPr>
      </w:pPr>
      <w:r>
        <w:lastRenderedPageBreak/>
        <w:t>B1: Tính Gradient:</w:t>
      </w:r>
    </w:p>
    <w:p w14:paraId="173A2F94" w14:textId="649397BE" w:rsidR="00992232" w:rsidRDefault="00992232" w:rsidP="00992232">
      <w:pPr>
        <w:pStyle w:val="Nidungvnbn"/>
        <w:numPr>
          <w:ilvl w:val="2"/>
          <w:numId w:val="104"/>
        </w:numPr>
      </w:pPr>
      <w:r>
        <w:t>Tính gradient của hàm mất mát (ví dụ: sai số bình phương) đối với w và b.</w:t>
      </w:r>
    </w:p>
    <w:p w14:paraId="5B72F180" w14:textId="2E4002A1" w:rsidR="00992232" w:rsidRDefault="00992232" w:rsidP="00992232">
      <w:pPr>
        <w:pStyle w:val="Nidungvnbn"/>
        <w:numPr>
          <w:ilvl w:val="2"/>
          <w:numId w:val="104"/>
        </w:numPr>
      </w:pPr>
      <w:r>
        <w:t>Giả sử gradient tại bước đầu tiên là dw = -20, db = -5.</w:t>
      </w:r>
    </w:p>
    <w:p w14:paraId="0603FD3B" w14:textId="0A3DC0DD" w:rsidR="00992232" w:rsidRDefault="00992232" w:rsidP="00992232">
      <w:pPr>
        <w:pStyle w:val="Nidungvnbn"/>
        <w:numPr>
          <w:ilvl w:val="1"/>
          <w:numId w:val="104"/>
        </w:numPr>
      </w:pPr>
      <w:r>
        <w:t xml:space="preserve">B2: </w:t>
      </w:r>
      <w:r w:rsidRPr="00992232">
        <w:t>Cập Nhật Biến Tích Lũy:</w:t>
      </w:r>
    </w:p>
    <w:p w14:paraId="15F4C1E9" w14:textId="77777777" w:rsidR="00992232" w:rsidRDefault="00992232" w:rsidP="00992232">
      <w:pPr>
        <w:pStyle w:val="Nidungvnbn"/>
        <w:numPr>
          <w:ilvl w:val="2"/>
          <w:numId w:val="104"/>
        </w:numPr>
      </w:pPr>
      <w:r>
        <w:t>v_w = 0.9 * v_w + 0.1 * (dw)^2</w:t>
      </w:r>
    </w:p>
    <w:p w14:paraId="69BFC336" w14:textId="77777777" w:rsidR="00992232" w:rsidRDefault="00992232" w:rsidP="00992232">
      <w:pPr>
        <w:pStyle w:val="Nidungvnbn"/>
        <w:numPr>
          <w:ilvl w:val="2"/>
          <w:numId w:val="104"/>
        </w:numPr>
      </w:pPr>
      <w:r>
        <w:t>v_b = 0.9 * v_b + 0.1 * (db)^2</w:t>
      </w:r>
    </w:p>
    <w:p w14:paraId="28AEFBE9" w14:textId="7CB0D7F7" w:rsidR="00992232" w:rsidRDefault="00992232" w:rsidP="00992232">
      <w:pPr>
        <w:pStyle w:val="Nidungvnbn"/>
        <w:numPr>
          <w:ilvl w:val="2"/>
          <w:numId w:val="104"/>
        </w:numPr>
      </w:pPr>
      <w:r>
        <w:t>Thay số vào, v_w = 0 + 0.1 * (-20)^2 = 40, v_b = 0 + 0.1 * (-5)^2 = 2.5.</w:t>
      </w:r>
    </w:p>
    <w:p w14:paraId="43DAF12E" w14:textId="22BDDF29" w:rsidR="00992232" w:rsidRDefault="00992232" w:rsidP="00992232">
      <w:pPr>
        <w:pStyle w:val="Nidungvnbn"/>
        <w:numPr>
          <w:ilvl w:val="1"/>
          <w:numId w:val="104"/>
        </w:numPr>
      </w:pPr>
      <w:r w:rsidRPr="00992232">
        <w:t>Điều Chỉnh Tỷ Lệ Học:</w:t>
      </w:r>
    </w:p>
    <w:p w14:paraId="4691635B" w14:textId="77777777" w:rsidR="00992232" w:rsidRDefault="00992232" w:rsidP="00992232">
      <w:pPr>
        <w:pStyle w:val="Nidungvnbn"/>
        <w:numPr>
          <w:ilvl w:val="2"/>
          <w:numId w:val="104"/>
        </w:numPr>
      </w:pPr>
      <w:r>
        <w:t>Tỷ lệ học cho w: learning_rate / sqrt(v_w + epsilon) (epsilon là một số nhỏ để tránh chia cho 0, giả sử epsilon = 1e-8).</w:t>
      </w:r>
    </w:p>
    <w:p w14:paraId="529D728C" w14:textId="77777777" w:rsidR="00992232" w:rsidRDefault="00992232" w:rsidP="00992232">
      <w:pPr>
        <w:pStyle w:val="Nidungvnbn"/>
        <w:numPr>
          <w:ilvl w:val="2"/>
          <w:numId w:val="104"/>
        </w:numPr>
      </w:pPr>
      <w:r>
        <w:t>Tương tự cho b.</w:t>
      </w:r>
    </w:p>
    <w:p w14:paraId="13DFCFFF" w14:textId="7D40528D" w:rsidR="00992232" w:rsidRDefault="00992232" w:rsidP="00992232">
      <w:pPr>
        <w:pStyle w:val="Nidungvnbn"/>
        <w:numPr>
          <w:ilvl w:val="2"/>
          <w:numId w:val="104"/>
        </w:numPr>
      </w:pPr>
      <w:r>
        <w:t>Thay số vào, tỷ lệ học mới cho w là 0.01 / sqrt(40 + 1e-8) ≈ 0.00158.</w:t>
      </w:r>
    </w:p>
    <w:p w14:paraId="09008B85" w14:textId="05B30735" w:rsidR="00992232" w:rsidRDefault="00992232" w:rsidP="00992232">
      <w:pPr>
        <w:pStyle w:val="Nidungvnbn"/>
        <w:numPr>
          <w:ilvl w:val="1"/>
          <w:numId w:val="104"/>
        </w:numPr>
      </w:pPr>
      <w:r w:rsidRPr="00992232">
        <w:t>Cập Nhật Tham Số:</w:t>
      </w:r>
    </w:p>
    <w:p w14:paraId="49994980" w14:textId="77777777" w:rsidR="00992232" w:rsidRDefault="00992232" w:rsidP="00992232">
      <w:pPr>
        <w:pStyle w:val="Nidungvnbn"/>
        <w:numPr>
          <w:ilvl w:val="2"/>
          <w:numId w:val="104"/>
        </w:numPr>
      </w:pPr>
      <w:r>
        <w:t>w = w - learning_rate * dw</w:t>
      </w:r>
    </w:p>
    <w:p w14:paraId="18A59296" w14:textId="77777777" w:rsidR="00992232" w:rsidRDefault="00992232" w:rsidP="00992232">
      <w:pPr>
        <w:pStyle w:val="Nidungvnbn"/>
        <w:numPr>
          <w:ilvl w:val="2"/>
          <w:numId w:val="104"/>
        </w:numPr>
      </w:pPr>
      <w:r>
        <w:t>b = b - learning_rate * db</w:t>
      </w:r>
    </w:p>
    <w:p w14:paraId="43F6F4F0" w14:textId="4FF66393" w:rsidR="00992232" w:rsidRDefault="00992232" w:rsidP="00992232">
      <w:pPr>
        <w:pStyle w:val="Nidungvnbn"/>
        <w:numPr>
          <w:ilvl w:val="2"/>
          <w:numId w:val="104"/>
        </w:numPr>
      </w:pPr>
      <w:r>
        <w:t>Thay số vào, w = 0 - 0.00158 * (-20) ≈ 0.0316, b = 0 - 0.01 * (-5) = 0.05.</w:t>
      </w:r>
    </w:p>
    <w:p w14:paraId="2167E47F" w14:textId="741F6B22" w:rsidR="00992232" w:rsidRDefault="00992232" w:rsidP="00992232">
      <w:pPr>
        <w:pStyle w:val="Nidungvnbn"/>
        <w:numPr>
          <w:ilvl w:val="1"/>
          <w:numId w:val="104"/>
        </w:numPr>
      </w:pPr>
      <w:r>
        <w:t>Lặp Lại Quá Trình: Quá trình này được lặp lại với dữ liệu mới, cập nhật v_w, v_b, và các tham số w, b tương ứng.</w:t>
      </w:r>
    </w:p>
    <w:p w14:paraId="50CA47D6" w14:textId="77777777" w:rsidR="00992232" w:rsidRPr="00992232" w:rsidRDefault="00992232" w:rsidP="00992232">
      <w:pPr>
        <w:pStyle w:val="Nidungvnbn"/>
      </w:pPr>
    </w:p>
    <w:p w14:paraId="1E0CFA7B" w14:textId="77777777" w:rsidR="002014EC" w:rsidRDefault="002014EC" w:rsidP="002014EC">
      <w:pPr>
        <w:pStyle w:val="Tiumccp3"/>
      </w:pPr>
      <w:r>
        <w:t>d) Ưu và nhược điểm</w:t>
      </w:r>
    </w:p>
    <w:p w14:paraId="72F1FF19" w14:textId="77777777" w:rsidR="002014EC" w:rsidRDefault="002014EC" w:rsidP="002014EC">
      <w:pPr>
        <w:pStyle w:val="Nidungvnbn"/>
        <w:numPr>
          <w:ilvl w:val="0"/>
          <w:numId w:val="103"/>
        </w:numPr>
      </w:pPr>
      <w:r>
        <w:t xml:space="preserve">Ưu điểm: </w:t>
      </w:r>
    </w:p>
    <w:p w14:paraId="79CA167D" w14:textId="4E0209EB" w:rsidR="0013136A" w:rsidRDefault="0013136A" w:rsidP="0013136A">
      <w:pPr>
        <w:pStyle w:val="Nidungvnbn"/>
        <w:numPr>
          <w:ilvl w:val="1"/>
          <w:numId w:val="103"/>
        </w:numPr>
      </w:pPr>
      <w:r>
        <w:lastRenderedPageBreak/>
        <w:t>Điều Chỉnh Tự Động Tỷ Lệ Học: RMSprop tự động điều chỉnh tỷ lệ học dựa trên gradient gần đây, giúp quá trình học được ổn định và hiệu quả hơn so với các phương pháp cố định tỷ lệ học.</w:t>
      </w:r>
    </w:p>
    <w:p w14:paraId="64E10A07" w14:textId="1F3AC6AB" w:rsidR="0013136A" w:rsidRDefault="0013136A" w:rsidP="0013136A">
      <w:pPr>
        <w:pStyle w:val="Nidungvnbn"/>
        <w:numPr>
          <w:ilvl w:val="1"/>
          <w:numId w:val="103"/>
        </w:numPr>
      </w:pPr>
      <w:r>
        <w:t>Hiệu Quả với Gradient Phức Tạp: RMSprop hoạt động tốt trong các tình huống có gradient phức tạp hoặc không đồng đều, như trong các mô hình mạng nơ-ron hồi quy (RNN).</w:t>
      </w:r>
    </w:p>
    <w:p w14:paraId="5152E743" w14:textId="32687078" w:rsidR="0013136A" w:rsidRDefault="0013136A" w:rsidP="0013136A">
      <w:pPr>
        <w:pStyle w:val="Nidungvnbn"/>
        <w:numPr>
          <w:ilvl w:val="1"/>
          <w:numId w:val="103"/>
        </w:numPr>
      </w:pPr>
      <w:r>
        <w:t>Tránh Vấn Đề Tỷ Lệ Học Giảm Quá Nhanh: So với Adagrad, RMSprop không để cho tỷ lệ học giảm quá mạnh do nó chỉ tính toán trung bình di động của gradient, giúp tránh được việc tỷ lệ học tiến đến gần 0.</w:t>
      </w:r>
    </w:p>
    <w:p w14:paraId="2E71A2FB" w14:textId="747EC510" w:rsidR="0013136A" w:rsidRDefault="0013136A" w:rsidP="0013136A">
      <w:pPr>
        <w:pStyle w:val="Nidungvnbn"/>
        <w:numPr>
          <w:ilvl w:val="1"/>
          <w:numId w:val="103"/>
        </w:numPr>
      </w:pPr>
      <w:r>
        <w:t>Phù Hợp Cho Các Bài Toán Khó: RMSprop thường hoạt động tốt trong các bài toán khó, nơi mà các thuật toán tối ưu hóa thông thường khó đạt được kết quả tốt.</w:t>
      </w:r>
    </w:p>
    <w:p w14:paraId="067D167D" w14:textId="60BE6A0B" w:rsidR="005C0DAB" w:rsidRDefault="002014EC" w:rsidP="0013136A">
      <w:pPr>
        <w:pStyle w:val="Nidungvnbn"/>
        <w:numPr>
          <w:ilvl w:val="0"/>
          <w:numId w:val="103"/>
        </w:numPr>
      </w:pPr>
      <w:r>
        <w:t>Nhược điểm</w:t>
      </w:r>
      <w:r w:rsidR="0013136A">
        <w:t>:</w:t>
      </w:r>
    </w:p>
    <w:p w14:paraId="3F5516DF" w14:textId="52136551" w:rsidR="0013136A" w:rsidRDefault="0013136A" w:rsidP="0013136A">
      <w:pPr>
        <w:pStyle w:val="Nidungvnbn"/>
        <w:numPr>
          <w:ilvl w:val="1"/>
          <w:numId w:val="103"/>
        </w:numPr>
      </w:pPr>
      <w:r>
        <w:t>Cần Chọn Lựa Tham Số Cẩn Thận: Việc chọn hệ số suy giảm và tỷ lệ học ban đầu cần được thực hiện một cách cẩn thận, vì chúng có ảnh hưởng lớn đến hiệu suất của thuật toán.</w:t>
      </w:r>
    </w:p>
    <w:p w14:paraId="4D2C21DC" w14:textId="1AF90CD2" w:rsidR="0013136A" w:rsidRDefault="0013136A" w:rsidP="0013136A">
      <w:pPr>
        <w:pStyle w:val="Nidungvnbn"/>
        <w:numPr>
          <w:ilvl w:val="1"/>
          <w:numId w:val="103"/>
        </w:numPr>
      </w:pPr>
      <w:r>
        <w:t>Không Có Đảm Bảo Toàn Cục Tối Ưu: Như mọi thuật toán tối ưu hóa dựa trên gradient, RMSprop không đảm bảo tìm được điểm toàn cục tối ưu, đặc biệt trong không gian tham số có nhiều cực trị.</w:t>
      </w:r>
    </w:p>
    <w:p w14:paraId="138738A0" w14:textId="6CF61E6E" w:rsidR="0013136A" w:rsidRDefault="0013136A" w:rsidP="0013136A">
      <w:pPr>
        <w:pStyle w:val="Nidungvnbn"/>
        <w:numPr>
          <w:ilvl w:val="1"/>
          <w:numId w:val="103"/>
        </w:numPr>
      </w:pPr>
      <w:r>
        <w:t>Có Thể Yêu Cầu Nhiều Bộ Nhớ Hơn: Việc lưu trữ trung bình di động của gradient cho mỗi tham số có thể đòi hỏi nhiều bộ nhớ hơn, đặc biệt trong các mô hình có số lượng tham số lớn</w:t>
      </w:r>
    </w:p>
    <w:p w14:paraId="3A892CD0" w14:textId="4594164F" w:rsidR="0013136A" w:rsidRDefault="0013136A" w:rsidP="0013136A">
      <w:pPr>
        <w:pStyle w:val="Nidungvnbn"/>
        <w:numPr>
          <w:ilvl w:val="1"/>
          <w:numId w:val="103"/>
        </w:numPr>
      </w:pPr>
      <w:r>
        <w:t>Tinh Chỉnh Cần Thiết: Trong một số trường hợp, việc tinh chỉnh tham số có thể cần thiết để đạt được hiệu suất tối ưu, điều này có thể tốn thời gian và nỗ lực.</w:t>
      </w:r>
    </w:p>
    <w:p w14:paraId="32230D16" w14:textId="490FB1BF" w:rsidR="0013136A" w:rsidRDefault="0013136A" w:rsidP="0013136A">
      <w:pPr>
        <w:pStyle w:val="Tiumccp1"/>
        <w:outlineLvl w:val="1"/>
      </w:pPr>
      <w:bookmarkStart w:id="25" w:name="_Toc154261864"/>
      <w:r w:rsidRPr="0013136A">
        <w:t>1.</w:t>
      </w:r>
      <w:r>
        <w:t>3</w:t>
      </w:r>
      <w:r w:rsidRPr="0013136A">
        <w:t xml:space="preserve"> So sánh các phương pháp Optimizer</w:t>
      </w:r>
      <w:bookmarkEnd w:id="25"/>
    </w:p>
    <w:p w14:paraId="01E25970" w14:textId="77777777" w:rsidR="00196BFC" w:rsidRDefault="00196BFC" w:rsidP="0013136A">
      <w:pPr>
        <w:pStyle w:val="Tiumccp1"/>
        <w:outlineLvl w:val="1"/>
      </w:pPr>
    </w:p>
    <w:tbl>
      <w:tblPr>
        <w:tblStyle w:val="TableGrid"/>
        <w:tblW w:w="0" w:type="auto"/>
        <w:tblLook w:val="04A0" w:firstRow="1" w:lastRow="0" w:firstColumn="1" w:lastColumn="0" w:noHBand="0" w:noVBand="1"/>
      </w:tblPr>
      <w:tblGrid>
        <w:gridCol w:w="1491"/>
        <w:gridCol w:w="1515"/>
        <w:gridCol w:w="1526"/>
        <w:gridCol w:w="1542"/>
        <w:gridCol w:w="1512"/>
        <w:gridCol w:w="1525"/>
      </w:tblGrid>
      <w:tr w:rsidR="00630966" w:rsidRPr="00196BFC" w14:paraId="62B16E5F" w14:textId="77777777" w:rsidTr="00630966">
        <w:tc>
          <w:tcPr>
            <w:tcW w:w="1556" w:type="dxa"/>
          </w:tcPr>
          <w:p w14:paraId="6072D2D3" w14:textId="6F8D7377" w:rsidR="00630966" w:rsidRPr="00196BFC" w:rsidRDefault="00630966" w:rsidP="00196BFC">
            <w:pPr>
              <w:rPr>
                <w:b/>
                <w:bCs/>
              </w:rPr>
            </w:pPr>
            <w:r w:rsidRPr="00196BFC">
              <w:rPr>
                <w:b/>
                <w:bCs/>
              </w:rPr>
              <w:t>Tiêu Chí</w:t>
            </w:r>
          </w:p>
        </w:tc>
        <w:tc>
          <w:tcPr>
            <w:tcW w:w="1556" w:type="dxa"/>
          </w:tcPr>
          <w:p w14:paraId="300EC437" w14:textId="0D90FCBE" w:rsidR="00630966" w:rsidRPr="00196BFC" w:rsidRDefault="00630966" w:rsidP="00196BFC">
            <w:pPr>
              <w:rPr>
                <w:b/>
                <w:bCs/>
              </w:rPr>
            </w:pPr>
            <w:r w:rsidRPr="00196BFC">
              <w:rPr>
                <w:b/>
                <w:bCs/>
              </w:rPr>
              <w:t>Gradient Descent</w:t>
            </w:r>
          </w:p>
        </w:tc>
        <w:tc>
          <w:tcPr>
            <w:tcW w:w="1556" w:type="dxa"/>
          </w:tcPr>
          <w:p w14:paraId="418A4A79" w14:textId="712CFE48" w:rsidR="00630966" w:rsidRPr="00196BFC" w:rsidRDefault="00630966" w:rsidP="00196BFC">
            <w:pPr>
              <w:rPr>
                <w:b/>
                <w:bCs/>
              </w:rPr>
            </w:pPr>
            <w:r w:rsidRPr="00196BFC">
              <w:rPr>
                <w:b/>
                <w:bCs/>
              </w:rPr>
              <w:t>Stochastic Gradient Descent</w:t>
            </w:r>
          </w:p>
        </w:tc>
        <w:tc>
          <w:tcPr>
            <w:tcW w:w="1556" w:type="dxa"/>
          </w:tcPr>
          <w:p w14:paraId="7157CB49" w14:textId="11369457" w:rsidR="00630966" w:rsidRPr="00196BFC" w:rsidRDefault="00630966" w:rsidP="00196BFC">
            <w:pPr>
              <w:rPr>
                <w:b/>
                <w:bCs/>
              </w:rPr>
            </w:pPr>
            <w:r w:rsidRPr="00196BFC">
              <w:rPr>
                <w:b/>
                <w:bCs/>
              </w:rPr>
              <w:t>Momentum</w:t>
            </w:r>
          </w:p>
        </w:tc>
        <w:tc>
          <w:tcPr>
            <w:tcW w:w="1556" w:type="dxa"/>
          </w:tcPr>
          <w:p w14:paraId="501EACB9" w14:textId="71BC5BC3" w:rsidR="00630966" w:rsidRPr="00196BFC" w:rsidRDefault="00630966" w:rsidP="00196BFC">
            <w:pPr>
              <w:rPr>
                <w:b/>
                <w:bCs/>
              </w:rPr>
            </w:pPr>
            <w:r w:rsidRPr="00196BFC">
              <w:rPr>
                <w:b/>
                <w:bCs/>
              </w:rPr>
              <w:t>Adagrad</w:t>
            </w:r>
          </w:p>
        </w:tc>
        <w:tc>
          <w:tcPr>
            <w:tcW w:w="1557" w:type="dxa"/>
          </w:tcPr>
          <w:p w14:paraId="43D52320" w14:textId="2143F73E" w:rsidR="00630966" w:rsidRPr="00196BFC" w:rsidRDefault="00630966" w:rsidP="00196BFC">
            <w:pPr>
              <w:rPr>
                <w:b/>
                <w:bCs/>
              </w:rPr>
            </w:pPr>
            <w:r w:rsidRPr="00196BFC">
              <w:rPr>
                <w:b/>
                <w:bCs/>
              </w:rPr>
              <w:t>RMSprop</w:t>
            </w:r>
          </w:p>
        </w:tc>
      </w:tr>
      <w:tr w:rsidR="00630966" w:rsidRPr="00196BFC" w14:paraId="0C27ECCB" w14:textId="77777777" w:rsidTr="00630966">
        <w:tc>
          <w:tcPr>
            <w:tcW w:w="1556" w:type="dxa"/>
          </w:tcPr>
          <w:p w14:paraId="7E585C45" w14:textId="77777777" w:rsidR="00630966" w:rsidRPr="00196BFC" w:rsidRDefault="000175CE" w:rsidP="00196BFC">
            <w:pPr>
              <w:rPr>
                <w:b/>
                <w:bCs/>
              </w:rPr>
            </w:pPr>
            <w:r w:rsidRPr="00196BFC">
              <w:rPr>
                <w:b/>
                <w:bCs/>
              </w:rPr>
              <w:t>Cơ Chế Cơ Bản</w:t>
            </w:r>
          </w:p>
          <w:p w14:paraId="7DADF577" w14:textId="77777777" w:rsidR="000175CE" w:rsidRPr="00196BFC" w:rsidRDefault="000175CE" w:rsidP="00196BFC">
            <w:pPr>
              <w:rPr>
                <w:b/>
                <w:bCs/>
              </w:rPr>
            </w:pPr>
          </w:p>
          <w:p w14:paraId="6CF56E35" w14:textId="77777777" w:rsidR="000175CE" w:rsidRPr="00196BFC" w:rsidRDefault="000175CE" w:rsidP="00196BFC">
            <w:pPr>
              <w:rPr>
                <w:b/>
                <w:bCs/>
              </w:rPr>
            </w:pPr>
          </w:p>
          <w:p w14:paraId="5C77FBB3" w14:textId="77777777" w:rsidR="000175CE" w:rsidRPr="00196BFC" w:rsidRDefault="000175CE" w:rsidP="00196BFC">
            <w:pPr>
              <w:rPr>
                <w:b/>
                <w:bCs/>
              </w:rPr>
            </w:pPr>
          </w:p>
          <w:p w14:paraId="4F43C996" w14:textId="77777777" w:rsidR="000175CE" w:rsidRPr="00196BFC" w:rsidRDefault="000175CE" w:rsidP="00196BFC">
            <w:pPr>
              <w:rPr>
                <w:b/>
                <w:bCs/>
              </w:rPr>
            </w:pPr>
          </w:p>
          <w:p w14:paraId="7715B73F" w14:textId="77777777" w:rsidR="000175CE" w:rsidRPr="00196BFC" w:rsidRDefault="000175CE" w:rsidP="00196BFC">
            <w:pPr>
              <w:rPr>
                <w:b/>
                <w:bCs/>
              </w:rPr>
            </w:pPr>
          </w:p>
          <w:p w14:paraId="54DDA5DD" w14:textId="77777777" w:rsidR="000175CE" w:rsidRPr="00196BFC" w:rsidRDefault="000175CE" w:rsidP="00196BFC">
            <w:pPr>
              <w:rPr>
                <w:b/>
                <w:bCs/>
              </w:rPr>
            </w:pPr>
          </w:p>
          <w:p w14:paraId="3082BEBC" w14:textId="77777777" w:rsidR="000175CE" w:rsidRPr="00196BFC" w:rsidRDefault="000175CE" w:rsidP="00196BFC">
            <w:pPr>
              <w:rPr>
                <w:b/>
                <w:bCs/>
              </w:rPr>
            </w:pPr>
          </w:p>
          <w:p w14:paraId="6B9CF0FC" w14:textId="77777777" w:rsidR="000175CE" w:rsidRPr="00196BFC" w:rsidRDefault="000175CE" w:rsidP="00196BFC">
            <w:pPr>
              <w:rPr>
                <w:b/>
                <w:bCs/>
              </w:rPr>
            </w:pPr>
          </w:p>
          <w:p w14:paraId="6D71270C" w14:textId="77777777" w:rsidR="000175CE" w:rsidRPr="00196BFC" w:rsidRDefault="000175CE" w:rsidP="00196BFC">
            <w:pPr>
              <w:rPr>
                <w:b/>
                <w:bCs/>
              </w:rPr>
            </w:pPr>
          </w:p>
          <w:p w14:paraId="4BE413FE" w14:textId="73E01AB0" w:rsidR="000175CE" w:rsidRPr="00196BFC" w:rsidRDefault="000175CE" w:rsidP="00196BFC">
            <w:pPr>
              <w:rPr>
                <w:b/>
                <w:bCs/>
              </w:rPr>
            </w:pPr>
          </w:p>
        </w:tc>
        <w:tc>
          <w:tcPr>
            <w:tcW w:w="1556" w:type="dxa"/>
          </w:tcPr>
          <w:p w14:paraId="07DFDD2E" w14:textId="28AA77E2" w:rsidR="00630966" w:rsidRPr="00196BFC" w:rsidRDefault="00630966" w:rsidP="00196BFC">
            <w:pPr>
              <w:rPr>
                <w:b/>
                <w:bCs/>
              </w:rPr>
            </w:pPr>
            <w:r w:rsidRPr="00196BFC">
              <w:rPr>
                <w:bCs/>
              </w:rPr>
              <w:t>Cập nhật tham số dựa trên gradient của hàm mất mát trên toàn bộ tập dữ liệu.</w:t>
            </w:r>
          </w:p>
        </w:tc>
        <w:tc>
          <w:tcPr>
            <w:tcW w:w="1556" w:type="dxa"/>
          </w:tcPr>
          <w:p w14:paraId="3234E263" w14:textId="25B73F1E" w:rsidR="00630966" w:rsidRPr="00196BFC" w:rsidRDefault="000175CE" w:rsidP="00196BFC">
            <w:pPr>
              <w:rPr>
                <w:b/>
                <w:bCs/>
              </w:rPr>
            </w:pPr>
            <w:r w:rsidRPr="00196BFC">
              <w:rPr>
                <w:bCs/>
              </w:rPr>
              <w:t>Cập nhật tham số dựa trên gradient của hàm mất mát trên mỗi mẫu dữ liệu.</w:t>
            </w:r>
          </w:p>
        </w:tc>
        <w:tc>
          <w:tcPr>
            <w:tcW w:w="1556" w:type="dxa"/>
          </w:tcPr>
          <w:p w14:paraId="31DDBE0B" w14:textId="18ACE29E" w:rsidR="00630966" w:rsidRPr="00196BFC" w:rsidRDefault="000175CE" w:rsidP="00196BFC">
            <w:pPr>
              <w:rPr>
                <w:b/>
                <w:bCs/>
              </w:rPr>
            </w:pPr>
            <w:r w:rsidRPr="00196BFC">
              <w:rPr>
                <w:bCs/>
              </w:rPr>
              <w:t>Dựa trên SGD, thêm thành phần động lượng để tăng tốc độ học.</w:t>
            </w:r>
          </w:p>
        </w:tc>
        <w:tc>
          <w:tcPr>
            <w:tcW w:w="1556" w:type="dxa"/>
          </w:tcPr>
          <w:p w14:paraId="22D069D0" w14:textId="0D9AE0ED" w:rsidR="00630966" w:rsidRPr="00196BFC" w:rsidRDefault="000175CE" w:rsidP="00196BFC">
            <w:pPr>
              <w:rPr>
                <w:b/>
                <w:bCs/>
              </w:rPr>
            </w:pPr>
            <w:r w:rsidRPr="00196BFC">
              <w:rPr>
                <w:bCs/>
              </w:rPr>
              <w:t>Dựa trên SGD, tự động điều chỉnh tỷ lệ học dựa trên lịch sử gradient.</w:t>
            </w:r>
          </w:p>
        </w:tc>
        <w:tc>
          <w:tcPr>
            <w:tcW w:w="1557" w:type="dxa"/>
          </w:tcPr>
          <w:p w14:paraId="307824C8" w14:textId="1DEB5C1C" w:rsidR="00630966" w:rsidRPr="00196BFC" w:rsidRDefault="000175CE" w:rsidP="00196BFC">
            <w:pPr>
              <w:rPr>
                <w:b/>
                <w:bCs/>
              </w:rPr>
            </w:pPr>
            <w:r w:rsidRPr="00196BFC">
              <w:rPr>
                <w:bCs/>
              </w:rPr>
              <w:t>Cải tiến của Adagrad, điều chỉnh tỷ lệ học dựa trên trung bình di động của gradient bình phương.</w:t>
            </w:r>
          </w:p>
        </w:tc>
      </w:tr>
      <w:tr w:rsidR="00630966" w:rsidRPr="00196BFC" w14:paraId="6AE92BEF" w14:textId="77777777" w:rsidTr="00630966">
        <w:tc>
          <w:tcPr>
            <w:tcW w:w="1556" w:type="dxa"/>
          </w:tcPr>
          <w:p w14:paraId="72B3DCF1" w14:textId="32B26465" w:rsidR="00630966" w:rsidRPr="00196BFC" w:rsidRDefault="000175CE" w:rsidP="00196BFC">
            <w:pPr>
              <w:rPr>
                <w:b/>
                <w:bCs/>
              </w:rPr>
            </w:pPr>
            <w:r w:rsidRPr="00196BFC">
              <w:rPr>
                <w:b/>
                <w:bCs/>
              </w:rPr>
              <w:t>Ưu Điểm</w:t>
            </w:r>
          </w:p>
        </w:tc>
        <w:tc>
          <w:tcPr>
            <w:tcW w:w="1556" w:type="dxa"/>
          </w:tcPr>
          <w:p w14:paraId="79300867" w14:textId="3CD67639" w:rsidR="00630966" w:rsidRPr="00196BFC" w:rsidRDefault="000175CE" w:rsidP="00196BFC">
            <w:pPr>
              <w:rPr>
                <w:b/>
                <w:bCs/>
              </w:rPr>
            </w:pPr>
            <w:r w:rsidRPr="00196BFC">
              <w:rPr>
                <w:bCs/>
              </w:rPr>
              <w:t>Đơn giản, dễ hiểu; hiệu quả với tập dữ liệu nhỏ.</w:t>
            </w:r>
          </w:p>
        </w:tc>
        <w:tc>
          <w:tcPr>
            <w:tcW w:w="1556" w:type="dxa"/>
          </w:tcPr>
          <w:p w14:paraId="42BF4530" w14:textId="49FF0BC5" w:rsidR="00630966" w:rsidRPr="00196BFC" w:rsidRDefault="000175CE" w:rsidP="00196BFC">
            <w:pPr>
              <w:rPr>
                <w:b/>
                <w:bCs/>
              </w:rPr>
            </w:pPr>
            <w:r w:rsidRPr="00196BFC">
              <w:rPr>
                <w:bCs/>
              </w:rPr>
              <w:t>Nhanh chóng và hiệu quả với tập dữ liệu lớn; hỗ trợ học trực tuyến.</w:t>
            </w:r>
          </w:p>
        </w:tc>
        <w:tc>
          <w:tcPr>
            <w:tcW w:w="1556" w:type="dxa"/>
          </w:tcPr>
          <w:p w14:paraId="5D83873E" w14:textId="40A89B51" w:rsidR="00630966" w:rsidRPr="00196BFC" w:rsidRDefault="000175CE" w:rsidP="00196BFC">
            <w:pPr>
              <w:rPr>
                <w:b/>
                <w:bCs/>
              </w:rPr>
            </w:pPr>
            <w:r w:rsidRPr="00196BFC">
              <w:rPr>
                <w:bCs/>
              </w:rPr>
              <w:t>Giảm dao động, học nhanh hơn SGD.</w:t>
            </w:r>
          </w:p>
          <w:p w14:paraId="3ECE2053" w14:textId="77777777" w:rsidR="000175CE" w:rsidRPr="00196BFC" w:rsidRDefault="000175CE" w:rsidP="00196BFC">
            <w:pPr>
              <w:rPr>
                <w:bCs/>
              </w:rPr>
            </w:pPr>
          </w:p>
        </w:tc>
        <w:tc>
          <w:tcPr>
            <w:tcW w:w="1556" w:type="dxa"/>
          </w:tcPr>
          <w:p w14:paraId="0BB7D635" w14:textId="6CD01DA5" w:rsidR="00630966" w:rsidRPr="00196BFC" w:rsidRDefault="000175CE" w:rsidP="00196BFC">
            <w:pPr>
              <w:rPr>
                <w:b/>
                <w:bCs/>
              </w:rPr>
            </w:pPr>
            <w:r w:rsidRPr="00196BFC">
              <w:rPr>
                <w:bCs/>
              </w:rPr>
              <w:t>Hiệu quả với dữ liệu thưa thớt; tự điều chỉnh tỷ lệ học.</w:t>
            </w:r>
          </w:p>
          <w:p w14:paraId="16A36523" w14:textId="77777777" w:rsidR="000175CE" w:rsidRPr="00196BFC" w:rsidRDefault="000175CE" w:rsidP="00196BFC">
            <w:pPr>
              <w:rPr>
                <w:bCs/>
              </w:rPr>
            </w:pPr>
          </w:p>
          <w:p w14:paraId="04BADA7C" w14:textId="77777777" w:rsidR="000175CE" w:rsidRPr="00196BFC" w:rsidRDefault="000175CE" w:rsidP="00196BFC">
            <w:pPr>
              <w:rPr>
                <w:bCs/>
              </w:rPr>
            </w:pPr>
          </w:p>
        </w:tc>
        <w:tc>
          <w:tcPr>
            <w:tcW w:w="1557" w:type="dxa"/>
          </w:tcPr>
          <w:p w14:paraId="3980A736" w14:textId="77777777" w:rsidR="00630966" w:rsidRDefault="000175CE" w:rsidP="00196BFC">
            <w:pPr>
              <w:rPr>
                <w:bCs/>
              </w:rPr>
            </w:pPr>
            <w:r w:rsidRPr="00196BFC">
              <w:rPr>
                <w:bCs/>
              </w:rPr>
              <w:t>Giải quyết vấn đề giảm tốc độ học của Adagrad; hiệu quả với gradient phức tạp.</w:t>
            </w:r>
          </w:p>
          <w:p w14:paraId="0F5C81B8" w14:textId="5CE8DC3A" w:rsidR="00196BFC" w:rsidRPr="00196BFC" w:rsidRDefault="00196BFC" w:rsidP="00196BFC">
            <w:pPr>
              <w:rPr>
                <w:b/>
                <w:bCs/>
              </w:rPr>
            </w:pPr>
          </w:p>
        </w:tc>
      </w:tr>
      <w:tr w:rsidR="00630966" w:rsidRPr="00196BFC" w14:paraId="5E8F395D" w14:textId="77777777" w:rsidTr="00630966">
        <w:tc>
          <w:tcPr>
            <w:tcW w:w="1556" w:type="dxa"/>
          </w:tcPr>
          <w:p w14:paraId="2719811F" w14:textId="77777777" w:rsidR="00630966" w:rsidRPr="00196BFC" w:rsidRDefault="000175CE" w:rsidP="00196BFC">
            <w:pPr>
              <w:rPr>
                <w:b/>
                <w:bCs/>
              </w:rPr>
            </w:pPr>
            <w:r w:rsidRPr="00196BFC">
              <w:rPr>
                <w:b/>
                <w:bCs/>
              </w:rPr>
              <w:t>Nhược Điểm</w:t>
            </w:r>
          </w:p>
          <w:p w14:paraId="4F4FA5B4" w14:textId="77777777" w:rsidR="000175CE" w:rsidRPr="00196BFC" w:rsidRDefault="000175CE" w:rsidP="00196BFC">
            <w:pPr>
              <w:rPr>
                <w:b/>
                <w:bCs/>
              </w:rPr>
            </w:pPr>
          </w:p>
          <w:p w14:paraId="1002140E" w14:textId="77777777" w:rsidR="000175CE" w:rsidRPr="00196BFC" w:rsidRDefault="000175CE" w:rsidP="00196BFC">
            <w:pPr>
              <w:rPr>
                <w:b/>
                <w:bCs/>
              </w:rPr>
            </w:pPr>
          </w:p>
          <w:p w14:paraId="2AE216F3" w14:textId="77777777" w:rsidR="000175CE" w:rsidRPr="00196BFC" w:rsidRDefault="000175CE" w:rsidP="00196BFC">
            <w:pPr>
              <w:rPr>
                <w:b/>
                <w:bCs/>
              </w:rPr>
            </w:pPr>
          </w:p>
          <w:p w14:paraId="47413F14" w14:textId="77777777" w:rsidR="000175CE" w:rsidRPr="00196BFC" w:rsidRDefault="000175CE" w:rsidP="00196BFC">
            <w:pPr>
              <w:rPr>
                <w:b/>
                <w:bCs/>
              </w:rPr>
            </w:pPr>
          </w:p>
          <w:p w14:paraId="667BC3DC" w14:textId="77777777" w:rsidR="000175CE" w:rsidRPr="00196BFC" w:rsidRDefault="000175CE" w:rsidP="00196BFC">
            <w:pPr>
              <w:rPr>
                <w:b/>
                <w:bCs/>
              </w:rPr>
            </w:pPr>
          </w:p>
          <w:p w14:paraId="202816C4" w14:textId="77777777" w:rsidR="000175CE" w:rsidRPr="00196BFC" w:rsidRDefault="000175CE" w:rsidP="00196BFC">
            <w:pPr>
              <w:rPr>
                <w:b/>
                <w:bCs/>
              </w:rPr>
            </w:pPr>
          </w:p>
          <w:p w14:paraId="0E476397" w14:textId="21ADFA75" w:rsidR="000175CE" w:rsidRPr="00196BFC" w:rsidRDefault="000175CE" w:rsidP="00196BFC">
            <w:pPr>
              <w:rPr>
                <w:b/>
                <w:bCs/>
              </w:rPr>
            </w:pPr>
          </w:p>
        </w:tc>
        <w:tc>
          <w:tcPr>
            <w:tcW w:w="1556" w:type="dxa"/>
          </w:tcPr>
          <w:p w14:paraId="63C463C2" w14:textId="18EBA1FB" w:rsidR="00630966" w:rsidRPr="00196BFC" w:rsidRDefault="000175CE" w:rsidP="00196BFC">
            <w:pPr>
              <w:rPr>
                <w:b/>
                <w:bCs/>
              </w:rPr>
            </w:pPr>
            <w:r w:rsidRPr="00196BFC">
              <w:rPr>
                <w:bCs/>
              </w:rPr>
              <w:t>Tốn thời gian và tài nguyên với tập dữ liệu lớn; dễ mắc kẹt tại cực tiểu địa phương.</w:t>
            </w:r>
          </w:p>
        </w:tc>
        <w:tc>
          <w:tcPr>
            <w:tcW w:w="1556" w:type="dxa"/>
          </w:tcPr>
          <w:p w14:paraId="0033E365" w14:textId="74B0664D" w:rsidR="00630966" w:rsidRPr="00196BFC" w:rsidRDefault="000175CE" w:rsidP="00196BFC">
            <w:pPr>
              <w:rPr>
                <w:b/>
                <w:bCs/>
              </w:rPr>
            </w:pPr>
            <w:r w:rsidRPr="00196BFC">
              <w:rPr>
                <w:bCs/>
              </w:rPr>
              <w:t>Dao động mạnh trong quá trình học; dễ mắc kẹt tại cực tiểu địa phương.</w:t>
            </w:r>
          </w:p>
        </w:tc>
        <w:tc>
          <w:tcPr>
            <w:tcW w:w="1556" w:type="dxa"/>
          </w:tcPr>
          <w:p w14:paraId="0992DBC1" w14:textId="1CE4A012" w:rsidR="00630966" w:rsidRPr="00196BFC" w:rsidRDefault="000175CE" w:rsidP="00196BFC">
            <w:pPr>
              <w:rPr>
                <w:b/>
                <w:bCs/>
              </w:rPr>
            </w:pPr>
            <w:r w:rsidRPr="00196BFC">
              <w:rPr>
                <w:bCs/>
              </w:rPr>
              <w:t>Cần chọn lựa tham số động lượng.</w:t>
            </w:r>
          </w:p>
          <w:p w14:paraId="7EB6278C" w14:textId="77777777" w:rsidR="000175CE" w:rsidRPr="00196BFC" w:rsidRDefault="000175CE" w:rsidP="00196BFC">
            <w:pPr>
              <w:rPr>
                <w:bCs/>
              </w:rPr>
            </w:pPr>
          </w:p>
          <w:p w14:paraId="61A74BF7" w14:textId="77777777" w:rsidR="000175CE" w:rsidRPr="00196BFC" w:rsidRDefault="000175CE" w:rsidP="00196BFC">
            <w:pPr>
              <w:rPr>
                <w:bCs/>
              </w:rPr>
            </w:pPr>
          </w:p>
        </w:tc>
        <w:tc>
          <w:tcPr>
            <w:tcW w:w="1556" w:type="dxa"/>
          </w:tcPr>
          <w:p w14:paraId="164DAC62" w14:textId="66FD69A2" w:rsidR="00630966" w:rsidRPr="00196BFC" w:rsidRDefault="000175CE" w:rsidP="00196BFC">
            <w:pPr>
              <w:rPr>
                <w:b/>
                <w:bCs/>
              </w:rPr>
            </w:pPr>
            <w:r w:rsidRPr="00196BFC">
              <w:rPr>
                <w:bCs/>
              </w:rPr>
              <w:t>Tỷ lệ học có thể giảm quá nhanh; cần tinh chỉnh tham số.</w:t>
            </w:r>
          </w:p>
          <w:p w14:paraId="6A1A3E5D" w14:textId="77777777" w:rsidR="000175CE" w:rsidRPr="00196BFC" w:rsidRDefault="000175CE" w:rsidP="00196BFC">
            <w:pPr>
              <w:rPr>
                <w:bCs/>
              </w:rPr>
            </w:pPr>
          </w:p>
        </w:tc>
        <w:tc>
          <w:tcPr>
            <w:tcW w:w="1557" w:type="dxa"/>
          </w:tcPr>
          <w:p w14:paraId="0BD752C6" w14:textId="1EA71F21" w:rsidR="00630966" w:rsidRPr="00196BFC" w:rsidRDefault="000175CE" w:rsidP="00196BFC">
            <w:pPr>
              <w:rPr>
                <w:b/>
                <w:bCs/>
              </w:rPr>
            </w:pPr>
            <w:r w:rsidRPr="00196BFC">
              <w:rPr>
                <w:bCs/>
              </w:rPr>
              <w:t>Cần chọn lựa tham số suy giảm và tỷ lệ học ban đầu.</w:t>
            </w:r>
          </w:p>
        </w:tc>
      </w:tr>
      <w:tr w:rsidR="00630966" w:rsidRPr="00196BFC" w14:paraId="1CCCDBC3" w14:textId="77777777" w:rsidTr="00630966">
        <w:tc>
          <w:tcPr>
            <w:tcW w:w="1556" w:type="dxa"/>
          </w:tcPr>
          <w:p w14:paraId="379890E8" w14:textId="7046E9A2" w:rsidR="00630966" w:rsidRPr="00196BFC" w:rsidRDefault="000175CE" w:rsidP="00196BFC">
            <w:pPr>
              <w:rPr>
                <w:b/>
                <w:bCs/>
              </w:rPr>
            </w:pPr>
            <w:r w:rsidRPr="00196BFC">
              <w:rPr>
                <w:b/>
                <w:bCs/>
              </w:rPr>
              <w:t>Ứng Dụng</w:t>
            </w:r>
          </w:p>
        </w:tc>
        <w:tc>
          <w:tcPr>
            <w:tcW w:w="1556" w:type="dxa"/>
          </w:tcPr>
          <w:p w14:paraId="72FBF23D" w14:textId="591A1E60" w:rsidR="00630966" w:rsidRPr="00196BFC" w:rsidRDefault="000175CE" w:rsidP="00196BFC">
            <w:pPr>
              <w:rPr>
                <w:b/>
                <w:bCs/>
              </w:rPr>
            </w:pPr>
            <w:r w:rsidRPr="00196BFC">
              <w:rPr>
                <w:bCs/>
              </w:rPr>
              <w:t>Mô hình nhỏ và tập dữ liệu không quá lớn.</w:t>
            </w:r>
          </w:p>
        </w:tc>
        <w:tc>
          <w:tcPr>
            <w:tcW w:w="1556" w:type="dxa"/>
          </w:tcPr>
          <w:p w14:paraId="468905D2" w14:textId="25B9C450" w:rsidR="00630966" w:rsidRPr="00196BFC" w:rsidRDefault="000175CE" w:rsidP="00196BFC">
            <w:pPr>
              <w:rPr>
                <w:b/>
                <w:bCs/>
              </w:rPr>
            </w:pPr>
            <w:r w:rsidRPr="00196BFC">
              <w:rPr>
                <w:bCs/>
              </w:rPr>
              <w:t>Mô hình lớn và tập dữ liệu lớn; học trực tuyến.</w:t>
            </w:r>
            <w:r w:rsidRPr="00196BFC">
              <w:rPr>
                <w:bCs/>
              </w:rPr>
              <w:tab/>
            </w:r>
          </w:p>
        </w:tc>
        <w:tc>
          <w:tcPr>
            <w:tcW w:w="1556" w:type="dxa"/>
          </w:tcPr>
          <w:p w14:paraId="11B12647" w14:textId="46A507EF" w:rsidR="00630966" w:rsidRPr="00196BFC" w:rsidRDefault="000175CE" w:rsidP="00196BFC">
            <w:pPr>
              <w:rPr>
                <w:b/>
                <w:bCs/>
              </w:rPr>
            </w:pPr>
            <w:r w:rsidRPr="00196BFC">
              <w:rPr>
                <w:bCs/>
              </w:rPr>
              <w:t>Bài toán cần tối ưu hóa nhanh.</w:t>
            </w:r>
          </w:p>
        </w:tc>
        <w:tc>
          <w:tcPr>
            <w:tcW w:w="1556" w:type="dxa"/>
          </w:tcPr>
          <w:p w14:paraId="5416353A" w14:textId="190117D0" w:rsidR="00630966" w:rsidRPr="00196BFC" w:rsidRDefault="000175CE" w:rsidP="00196BFC">
            <w:pPr>
              <w:rPr>
                <w:b/>
                <w:bCs/>
              </w:rPr>
            </w:pPr>
            <w:r w:rsidRPr="00196BFC">
              <w:rPr>
                <w:bCs/>
              </w:rPr>
              <w:t>Bài toán với dữ liệu thưa thớt.</w:t>
            </w:r>
          </w:p>
        </w:tc>
        <w:tc>
          <w:tcPr>
            <w:tcW w:w="1557" w:type="dxa"/>
          </w:tcPr>
          <w:p w14:paraId="17D9ED31" w14:textId="02AAB945" w:rsidR="00630966" w:rsidRPr="00196BFC" w:rsidRDefault="000175CE" w:rsidP="00196BFC">
            <w:pPr>
              <w:rPr>
                <w:b/>
                <w:bCs/>
              </w:rPr>
            </w:pPr>
            <w:r w:rsidRPr="00196BFC">
              <w:rPr>
                <w:bCs/>
              </w:rPr>
              <w:t>Bài toán học sâu với gradient phức tạp.</w:t>
            </w:r>
          </w:p>
          <w:p w14:paraId="7304DE30" w14:textId="77777777" w:rsidR="000175CE" w:rsidRPr="00196BFC" w:rsidRDefault="000175CE" w:rsidP="00196BFC">
            <w:pPr>
              <w:rPr>
                <w:bCs/>
              </w:rPr>
            </w:pPr>
          </w:p>
        </w:tc>
      </w:tr>
    </w:tbl>
    <w:p w14:paraId="4D8E6014" w14:textId="77777777" w:rsidR="00FC57FC" w:rsidRDefault="00FC57FC" w:rsidP="00034053">
      <w:pPr>
        <w:pStyle w:val="Nidungvnbn"/>
        <w:ind w:firstLine="0"/>
        <w:jc w:val="left"/>
      </w:pPr>
    </w:p>
    <w:p w14:paraId="78657962" w14:textId="1A1191F3" w:rsidR="00034053" w:rsidRDefault="00034053" w:rsidP="00034053">
      <w:pPr>
        <w:pStyle w:val="Chng"/>
        <w:outlineLvl w:val="0"/>
        <w:rPr>
          <w:sz w:val="28"/>
          <w:szCs w:val="28"/>
        </w:rPr>
      </w:pPr>
      <w:bookmarkStart w:id="26" w:name="_Toc154261865"/>
      <w:r w:rsidRPr="00880D36">
        <w:t xml:space="preserve">CHƯƠNG </w:t>
      </w:r>
      <w:r>
        <w:t xml:space="preserve">2 – </w:t>
      </w:r>
      <w:r>
        <w:rPr>
          <w:sz w:val="28"/>
          <w:szCs w:val="28"/>
        </w:rPr>
        <w:t>CONTINUAL LEARNING VÀ TEST PRODUCTION</w:t>
      </w:r>
      <w:bookmarkEnd w:id="26"/>
    </w:p>
    <w:p w14:paraId="445B8DE1" w14:textId="0728B17F" w:rsidR="00196BFC" w:rsidRDefault="00196BFC" w:rsidP="006C1404">
      <w:pPr>
        <w:pStyle w:val="Tiumccp1"/>
        <w:outlineLvl w:val="1"/>
      </w:pPr>
      <w:bookmarkStart w:id="27" w:name="_Toc154261866"/>
      <w:r>
        <w:t>2.1 Continual Learning</w:t>
      </w:r>
      <w:bookmarkEnd w:id="27"/>
    </w:p>
    <w:p w14:paraId="78B8C671" w14:textId="674DF085" w:rsidR="00C71DA8" w:rsidRDefault="00C71DA8" w:rsidP="006C1404">
      <w:pPr>
        <w:pStyle w:val="Tiumccp2"/>
        <w:outlineLvl w:val="2"/>
      </w:pPr>
      <w:bookmarkStart w:id="28" w:name="_Toc154261867"/>
      <w:r>
        <w:lastRenderedPageBreak/>
        <w:t>2.</w:t>
      </w:r>
      <w:r w:rsidR="00365C23">
        <w:t>1</w:t>
      </w:r>
      <w:r>
        <w:t>.1 Khái niệm</w:t>
      </w:r>
      <w:bookmarkEnd w:id="28"/>
    </w:p>
    <w:p w14:paraId="2A2745FD" w14:textId="4CF8F664" w:rsidR="00C71DA8" w:rsidRDefault="00C71DA8" w:rsidP="00C71DA8">
      <w:pPr>
        <w:pStyle w:val="Nidungvnbn"/>
        <w:numPr>
          <w:ilvl w:val="0"/>
          <w:numId w:val="105"/>
        </w:numPr>
      </w:pPr>
      <w:r w:rsidRPr="00C71DA8">
        <w:t>Continual Learning là quá trình mà trong đó một mô hình học máy tiếp tục học và phát triển sau khi được triển khai. Mục tiêu là để mô hình có thể thích nghi với dữ liệu mới và thay đổi môi trường mà không quên những gì đã học trước đó.</w:t>
      </w:r>
    </w:p>
    <w:p w14:paraId="5ADAA083" w14:textId="16B925DA" w:rsidR="00C71DA8" w:rsidRDefault="00C71DA8" w:rsidP="00C71DA8">
      <w:pPr>
        <w:pStyle w:val="Nidungvnbn"/>
        <w:numPr>
          <w:ilvl w:val="0"/>
          <w:numId w:val="105"/>
        </w:numPr>
      </w:pPr>
      <w:r w:rsidRPr="00C71DA8">
        <w:t>Trong môi trường thực tế, dữ liệu thường xuyên thay đổi và phát triển. Việc đảm bảo rằng mô hình có thể thích ứng với những thay đổi này là rất quan trọng để duy trì hiệu suất và độ chính xác.</w:t>
      </w:r>
    </w:p>
    <w:p w14:paraId="5B6CB253" w14:textId="0CD2E843" w:rsidR="00C71DA8" w:rsidRDefault="00C71DA8" w:rsidP="00C71DA8">
      <w:pPr>
        <w:pStyle w:val="Tiumccp2"/>
      </w:pPr>
      <w:r>
        <w:t>2.</w:t>
      </w:r>
      <w:r w:rsidR="00365C23">
        <w:t>1</w:t>
      </w:r>
      <w:r>
        <w:t>.2 Cách thức hoạt động</w:t>
      </w:r>
    </w:p>
    <w:p w14:paraId="563ACB58" w14:textId="6381B705" w:rsidR="00C71DA8" w:rsidRDefault="00C71DA8" w:rsidP="00C71DA8">
      <w:pPr>
        <w:pStyle w:val="Nidungvnbn"/>
      </w:pPr>
      <w:r>
        <w:rPr>
          <w:noProof/>
        </w:rPr>
        <w:drawing>
          <wp:inline distT="0" distB="0" distL="0" distR="0" wp14:anchorId="276AFDC3" wp14:editId="1028F152">
            <wp:extent cx="5791835" cy="3796665"/>
            <wp:effectExtent l="0" t="0" r="0" b="0"/>
            <wp:docPr id="459472341" name="Picture 2" descr="Lecture 6: Continual Learning - The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cture 6: Continual Learning - The Full Sta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3796665"/>
                    </a:xfrm>
                    <a:prstGeom prst="rect">
                      <a:avLst/>
                    </a:prstGeom>
                    <a:noFill/>
                    <a:ln>
                      <a:noFill/>
                    </a:ln>
                  </pic:spPr>
                </pic:pic>
              </a:graphicData>
            </a:graphic>
          </wp:inline>
        </w:drawing>
      </w:r>
    </w:p>
    <w:p w14:paraId="230BA617" w14:textId="327A129D" w:rsidR="00C71DA8" w:rsidRDefault="00C71DA8" w:rsidP="00C71DA8">
      <w:pPr>
        <w:pStyle w:val="Nidungvnbn"/>
        <w:numPr>
          <w:ilvl w:val="0"/>
          <w:numId w:val="106"/>
        </w:numPr>
      </w:pPr>
      <w:r>
        <w:t xml:space="preserve">Thu thập dữ liệu di động: </w:t>
      </w:r>
    </w:p>
    <w:p w14:paraId="009D176F" w14:textId="77777777" w:rsidR="00FF5509" w:rsidRDefault="00FF5509" w:rsidP="00FF5509">
      <w:pPr>
        <w:pStyle w:val="Nidungvnbn"/>
        <w:numPr>
          <w:ilvl w:val="1"/>
          <w:numId w:val="106"/>
        </w:numPr>
      </w:pPr>
      <w:r>
        <w:t>Dữ Liệu Động: Trong môi trường thực, dữ liệu liên tục thay đổi và phát triển. Một mô hình Continual Learning cần có khả năng xử lý và học từ dữ liệu mới này.</w:t>
      </w:r>
    </w:p>
    <w:p w14:paraId="0904B4F1" w14:textId="25989E85" w:rsidR="00FF5509" w:rsidRDefault="00FF5509" w:rsidP="00FF5509">
      <w:pPr>
        <w:pStyle w:val="Nidungvnbn"/>
        <w:numPr>
          <w:ilvl w:val="1"/>
          <w:numId w:val="106"/>
        </w:numPr>
      </w:pPr>
      <w:r>
        <w:lastRenderedPageBreak/>
        <w:t>Luồng Dữ Liệu: Thay vì học từ một tập dữ liệu cố định, mô hình liên tục nhận dữ liệu mới và cập nhật kiến thức.</w:t>
      </w:r>
    </w:p>
    <w:p w14:paraId="6414D502" w14:textId="0C805207" w:rsidR="00FF5509" w:rsidRDefault="00FF5509" w:rsidP="00FF5509">
      <w:pPr>
        <w:pStyle w:val="Nidungvnbn"/>
        <w:numPr>
          <w:ilvl w:val="0"/>
          <w:numId w:val="106"/>
        </w:numPr>
      </w:pPr>
      <w:r w:rsidRPr="00FF5509">
        <w:t>Học Từ Dữ Liệu Mới</w:t>
      </w:r>
      <w:r>
        <w:t>:</w:t>
      </w:r>
    </w:p>
    <w:p w14:paraId="008590AD" w14:textId="77777777" w:rsidR="00FF5509" w:rsidRDefault="00FF5509" w:rsidP="00FF5509">
      <w:pPr>
        <w:pStyle w:val="Nidungvnbn"/>
        <w:numPr>
          <w:ilvl w:val="1"/>
          <w:numId w:val="106"/>
        </w:numPr>
      </w:pPr>
      <w:r>
        <w:t>Tích Lũy Kiến Thức: Mô hình phải có khả năng tích lũy kiến thức từ dữ liệu mới mà không quên những gì đã học.</w:t>
      </w:r>
    </w:p>
    <w:p w14:paraId="338382C0" w14:textId="1F0C0083" w:rsidR="00FF5509" w:rsidRDefault="00FF5509" w:rsidP="00FF5509">
      <w:pPr>
        <w:pStyle w:val="Nidungvnbn"/>
        <w:numPr>
          <w:ilvl w:val="1"/>
          <w:numId w:val="106"/>
        </w:numPr>
      </w:pPr>
      <w:r>
        <w:t>Adaptation: Mô hình thích nghi với các xu hướng và mẫu mới trong dữ liệu.</w:t>
      </w:r>
    </w:p>
    <w:p w14:paraId="7EF7E8EC" w14:textId="707669CC" w:rsidR="00FF5509" w:rsidRDefault="00FF5509" w:rsidP="00FF5509">
      <w:pPr>
        <w:pStyle w:val="Nidungvnbn"/>
        <w:numPr>
          <w:ilvl w:val="0"/>
          <w:numId w:val="106"/>
        </w:numPr>
      </w:pPr>
      <w:r w:rsidRPr="00FF5509">
        <w:t>Ngăn Chặn Quên Catastrophic</w:t>
      </w:r>
      <w:r>
        <w:t>:</w:t>
      </w:r>
    </w:p>
    <w:p w14:paraId="79106428" w14:textId="77777777" w:rsidR="00FF5509" w:rsidRDefault="00FF5509" w:rsidP="00FF5509">
      <w:pPr>
        <w:pStyle w:val="Nidungvnbn"/>
        <w:numPr>
          <w:ilvl w:val="1"/>
          <w:numId w:val="106"/>
        </w:numPr>
      </w:pPr>
      <w:r>
        <w:t>Catastrophic Forgetting: Đây là thách thức chính của Continual Learning, nơi mô hình quên đi kiến thức cũ khi tiếp xúc với kiến thức mới.</w:t>
      </w:r>
    </w:p>
    <w:p w14:paraId="7FD1787F" w14:textId="04DF43D4" w:rsidR="00FF5509" w:rsidRDefault="00FF5509" w:rsidP="00FF5509">
      <w:pPr>
        <w:pStyle w:val="Nidungvnbn"/>
        <w:numPr>
          <w:ilvl w:val="1"/>
          <w:numId w:val="106"/>
        </w:numPr>
      </w:pPr>
      <w:r>
        <w:t>Phương Pháp Ngăn Chặn: Sử dụng các kỹ thuật như Regularization, Rehearsal (luyện tập lại dữ liệu cũ), và Architectural Approaches (thiết kế mô hình đặc biệt) để giữ kiến thức cũ.</w:t>
      </w:r>
    </w:p>
    <w:p w14:paraId="36C8FE3E" w14:textId="37657DDE" w:rsidR="00FF5509" w:rsidRDefault="00FF5509" w:rsidP="00FF5509">
      <w:pPr>
        <w:pStyle w:val="Nidungvnbn"/>
        <w:numPr>
          <w:ilvl w:val="0"/>
          <w:numId w:val="106"/>
        </w:numPr>
      </w:pPr>
      <w:r w:rsidRPr="00FF5509">
        <w:t>Cập Nhật Mô Hình</w:t>
      </w:r>
      <w:r>
        <w:t>:</w:t>
      </w:r>
    </w:p>
    <w:p w14:paraId="039FD830" w14:textId="77777777" w:rsidR="00FF5509" w:rsidRDefault="00FF5509" w:rsidP="00FF5509">
      <w:pPr>
        <w:pStyle w:val="Nidungvnbn"/>
        <w:numPr>
          <w:ilvl w:val="1"/>
          <w:numId w:val="106"/>
        </w:numPr>
      </w:pPr>
      <w:r>
        <w:t>Online Learning: Mô hình có khả năng học trực tuyến từ mỗi mẫu dữ liệu mới hoặc từ batch nhỏ của dữ liệu mới.</w:t>
      </w:r>
    </w:p>
    <w:p w14:paraId="0371CAE5" w14:textId="26356336" w:rsidR="00FF5509" w:rsidRDefault="00FF5509" w:rsidP="00FF5509">
      <w:pPr>
        <w:pStyle w:val="Nidungvnbn"/>
        <w:numPr>
          <w:ilvl w:val="1"/>
          <w:numId w:val="106"/>
        </w:numPr>
      </w:pPr>
      <w:r>
        <w:t>Model Plasticity and Stability: Cân bằng giữa khả năng thích nghi với dữ liệu mới (plasticity) và giữ ổn định kiến thức cũ (stability).</w:t>
      </w:r>
    </w:p>
    <w:p w14:paraId="4F04016A" w14:textId="62E84838" w:rsidR="00FF5509" w:rsidRDefault="00FF5509" w:rsidP="00FF5509">
      <w:pPr>
        <w:pStyle w:val="Nidungvnbn"/>
        <w:numPr>
          <w:ilvl w:val="0"/>
          <w:numId w:val="106"/>
        </w:numPr>
      </w:pPr>
      <w:r w:rsidRPr="00FF5509">
        <w:t>Đánh Giá và Tối Ưu Hóa</w:t>
      </w:r>
      <w:r>
        <w:t>:</w:t>
      </w:r>
    </w:p>
    <w:p w14:paraId="469267C7" w14:textId="77777777" w:rsidR="00FF5509" w:rsidRDefault="00FF5509" w:rsidP="00FF5509">
      <w:pPr>
        <w:pStyle w:val="Nidungvnbn"/>
        <w:numPr>
          <w:ilvl w:val="1"/>
          <w:numId w:val="106"/>
        </w:numPr>
      </w:pPr>
      <w:r>
        <w:t>Continuous Evaluation: Đánh giá mô hình liên tục để đảm bảo hiệu suất và tính chính xác.</w:t>
      </w:r>
    </w:p>
    <w:p w14:paraId="7A61DE62" w14:textId="79A41448" w:rsidR="00FF5509" w:rsidRDefault="00FF5509" w:rsidP="00FF5509">
      <w:pPr>
        <w:pStyle w:val="Nidungvnbn"/>
        <w:numPr>
          <w:ilvl w:val="1"/>
          <w:numId w:val="106"/>
        </w:numPr>
      </w:pPr>
      <w:r>
        <w:t>Feedback Loop: Sử dụng phản hồi từ môi trường thực tế để tối ưu hóa và cải thiện mô hình.</w:t>
      </w:r>
    </w:p>
    <w:p w14:paraId="58C96B53" w14:textId="33FAB677" w:rsidR="00CF1DC2" w:rsidRDefault="00CF1DC2" w:rsidP="006C1404">
      <w:pPr>
        <w:pStyle w:val="Tiumccp2"/>
        <w:outlineLvl w:val="3"/>
      </w:pPr>
      <w:r>
        <w:t>2.</w:t>
      </w:r>
      <w:r w:rsidR="00365C23">
        <w:t>1</w:t>
      </w:r>
      <w:r>
        <w:t>.3 Ví dụ minh họa</w:t>
      </w:r>
    </w:p>
    <w:p w14:paraId="19F9A96F" w14:textId="0FFA4A38" w:rsidR="00CF1DC2" w:rsidRDefault="00CF1DC2" w:rsidP="00CF1DC2">
      <w:pPr>
        <w:pStyle w:val="Nidungvnbn"/>
        <w:numPr>
          <w:ilvl w:val="0"/>
          <w:numId w:val="107"/>
        </w:numPr>
      </w:pPr>
      <w:r>
        <w:t xml:space="preserve">Bối cảnh: </w:t>
      </w:r>
      <w:r w:rsidRPr="00CF1DC2">
        <w:t>Giả sử chúng ta có một trang thương mại điện tử với các dữ liệu sau:</w:t>
      </w:r>
    </w:p>
    <w:p w14:paraId="15FBBBD0" w14:textId="77777777" w:rsidR="00CF1DC2" w:rsidRDefault="00CF1DC2" w:rsidP="00CF1DC2">
      <w:pPr>
        <w:pStyle w:val="Nidungvnbn"/>
        <w:numPr>
          <w:ilvl w:val="1"/>
          <w:numId w:val="107"/>
        </w:numPr>
      </w:pPr>
      <w:r>
        <w:lastRenderedPageBreak/>
        <w:t>Số Lượng Người Dùng: 10.000 người dùng.</w:t>
      </w:r>
    </w:p>
    <w:p w14:paraId="7560DDC5" w14:textId="77777777" w:rsidR="00CF1DC2" w:rsidRDefault="00CF1DC2" w:rsidP="00CF1DC2">
      <w:pPr>
        <w:pStyle w:val="Nidungvnbn"/>
        <w:numPr>
          <w:ilvl w:val="1"/>
          <w:numId w:val="107"/>
        </w:numPr>
      </w:pPr>
      <w:r>
        <w:t>Số Lượng Sản Phẩm: 1.000 sản phẩm.</w:t>
      </w:r>
    </w:p>
    <w:p w14:paraId="41A4B0A0" w14:textId="2028CC26" w:rsidR="00CF1DC2" w:rsidRDefault="00CF1DC2" w:rsidP="00CF1DC2">
      <w:pPr>
        <w:pStyle w:val="Nidungvnbn"/>
        <w:numPr>
          <w:ilvl w:val="1"/>
          <w:numId w:val="107"/>
        </w:numPr>
      </w:pPr>
      <w:r>
        <w:t>Hành Vi Người Dùng: Mỗi ngày, trang web ghi nhận khoảng 5.000 lượt xem sản phẩm và 500 giao dịch mua hàng.</w:t>
      </w:r>
    </w:p>
    <w:p w14:paraId="1E9C30FF" w14:textId="3F802D12" w:rsidR="00CF1DC2" w:rsidRDefault="00CF1DC2" w:rsidP="00CF1DC2">
      <w:pPr>
        <w:pStyle w:val="Nidungvnbn"/>
        <w:numPr>
          <w:ilvl w:val="0"/>
          <w:numId w:val="107"/>
        </w:numPr>
      </w:pPr>
      <w:r w:rsidRPr="00CF1DC2">
        <w:t>Mục Tiêu</w:t>
      </w:r>
      <w:r>
        <w:t>:</w:t>
      </w:r>
    </w:p>
    <w:p w14:paraId="7F8DEF34" w14:textId="77777777" w:rsidR="00CF1DC2" w:rsidRDefault="00CF1DC2" w:rsidP="00CF1DC2">
      <w:pPr>
        <w:pStyle w:val="Nidungvnbn"/>
        <w:numPr>
          <w:ilvl w:val="1"/>
          <w:numId w:val="107"/>
        </w:numPr>
      </w:pPr>
      <w:r>
        <w:t>Tối ưu hóa đề xuất sản phẩm để tăng tỷ lệ chuyển đổi mua hàng.</w:t>
      </w:r>
    </w:p>
    <w:p w14:paraId="4C4EE3F7" w14:textId="031EA1FE" w:rsidR="00CF1DC2" w:rsidRDefault="00CF1DC2" w:rsidP="00CF1DC2">
      <w:pPr>
        <w:pStyle w:val="Nidungvnbn"/>
        <w:numPr>
          <w:ilvl w:val="1"/>
          <w:numId w:val="107"/>
        </w:numPr>
      </w:pPr>
      <w:r>
        <w:t>Thích ứng với sở thích thay đổi của người dùng và xu hướng thị trường.</w:t>
      </w:r>
    </w:p>
    <w:p w14:paraId="35CEC7E8" w14:textId="3D3F497B" w:rsidR="00CF1DC2" w:rsidRDefault="00CF1DC2" w:rsidP="00CF1DC2">
      <w:pPr>
        <w:pStyle w:val="Nidungvnbn"/>
        <w:numPr>
          <w:ilvl w:val="0"/>
          <w:numId w:val="107"/>
        </w:numPr>
      </w:pPr>
      <w:r>
        <w:t>Cách thức hoạt động:</w:t>
      </w:r>
    </w:p>
    <w:p w14:paraId="5F8A0D72" w14:textId="50171D07" w:rsidR="00CF1DC2" w:rsidRDefault="00CF1DC2" w:rsidP="00CF1DC2">
      <w:pPr>
        <w:pStyle w:val="Nidungvnbn"/>
        <w:numPr>
          <w:ilvl w:val="1"/>
          <w:numId w:val="107"/>
        </w:numPr>
      </w:pPr>
      <w:r w:rsidRPr="00CF1DC2">
        <w:t xml:space="preserve">Thu </w:t>
      </w:r>
      <w:r>
        <w:t>t</w:t>
      </w:r>
      <w:r w:rsidRPr="00CF1DC2">
        <w:t xml:space="preserve">hập </w:t>
      </w:r>
      <w:r>
        <w:t>d</w:t>
      </w:r>
      <w:r w:rsidRPr="00CF1DC2">
        <w:t xml:space="preserve">ữ </w:t>
      </w:r>
      <w:r>
        <w:t>l</w:t>
      </w:r>
      <w:r w:rsidRPr="00CF1DC2">
        <w:t xml:space="preserve">iệu </w:t>
      </w:r>
      <w:r>
        <w:t>hằng</w:t>
      </w:r>
      <w:r w:rsidRPr="00CF1DC2">
        <w:t xml:space="preserve"> </w:t>
      </w:r>
      <w:r>
        <w:t>n</w:t>
      </w:r>
      <w:r w:rsidRPr="00CF1DC2">
        <w:t>gày:</w:t>
      </w:r>
    </w:p>
    <w:p w14:paraId="5BDCE501" w14:textId="77777777" w:rsidR="00CF1DC2" w:rsidRDefault="00CF1DC2" w:rsidP="00CF1DC2">
      <w:pPr>
        <w:pStyle w:val="Nidungvnbn"/>
        <w:numPr>
          <w:ilvl w:val="2"/>
          <w:numId w:val="107"/>
        </w:numPr>
      </w:pPr>
      <w:r>
        <w:t>Ngày 1: 5.000 lượt xem sản phẩm, 500 giao dịch mua hàng.</w:t>
      </w:r>
    </w:p>
    <w:p w14:paraId="147638CE" w14:textId="444A4369" w:rsidR="00CF1DC2" w:rsidRDefault="00CF1DC2" w:rsidP="00CF1DC2">
      <w:pPr>
        <w:pStyle w:val="Nidungvnbn"/>
        <w:numPr>
          <w:ilvl w:val="2"/>
          <w:numId w:val="107"/>
        </w:numPr>
      </w:pPr>
      <w:r>
        <w:t>Ngày 2: Dữ liệu mới với 5.100 lượt xem và 520 giao dịch.</w:t>
      </w:r>
    </w:p>
    <w:p w14:paraId="210B1623" w14:textId="3CAA25A3" w:rsidR="00CF1DC2" w:rsidRDefault="00CF1DC2" w:rsidP="00CF1DC2">
      <w:pPr>
        <w:pStyle w:val="Nidungvnbn"/>
        <w:numPr>
          <w:ilvl w:val="1"/>
          <w:numId w:val="107"/>
        </w:numPr>
      </w:pPr>
      <w:r w:rsidRPr="00CF1DC2">
        <w:t xml:space="preserve">Cập </w:t>
      </w:r>
      <w:r>
        <w:t>n</w:t>
      </w:r>
      <w:r w:rsidRPr="00CF1DC2">
        <w:t xml:space="preserve">hật </w:t>
      </w:r>
      <w:r>
        <w:t>m</w:t>
      </w:r>
      <w:r w:rsidRPr="00CF1DC2">
        <w:t xml:space="preserve">ô </w:t>
      </w:r>
      <w:r>
        <w:t>h</w:t>
      </w:r>
      <w:r w:rsidRPr="00CF1DC2">
        <w:t xml:space="preserve">ình </w:t>
      </w:r>
      <w:r>
        <w:t>đ</w:t>
      </w:r>
      <w:r w:rsidRPr="00CF1DC2">
        <w:t xml:space="preserve">ề </w:t>
      </w:r>
      <w:r>
        <w:t>x</w:t>
      </w:r>
      <w:r w:rsidRPr="00CF1DC2">
        <w:t>uất:</w:t>
      </w:r>
    </w:p>
    <w:p w14:paraId="45CDF528" w14:textId="62695C66" w:rsidR="00CF1DC2" w:rsidRDefault="00CF1DC2" w:rsidP="00CF1DC2">
      <w:pPr>
        <w:pStyle w:val="Nidungvnbn"/>
        <w:numPr>
          <w:ilvl w:val="2"/>
          <w:numId w:val="107"/>
        </w:numPr>
      </w:pPr>
      <w:r>
        <w:t>Sử dụng dữ liệu từ Ngày 1 để huấn luyện mô hình ban đầu.</w:t>
      </w:r>
    </w:p>
    <w:p w14:paraId="575FAFEC" w14:textId="0942CAC3" w:rsidR="00CF1DC2" w:rsidRDefault="00CF1DC2" w:rsidP="00365C23">
      <w:pPr>
        <w:pStyle w:val="Nidungvnbn"/>
        <w:numPr>
          <w:ilvl w:val="2"/>
          <w:numId w:val="107"/>
        </w:numPr>
        <w:jc w:val="left"/>
      </w:pPr>
      <w:r>
        <w:t>Vào Ngày 2, cập nhật mô hình bằng cách học từ dữ liệu mới (5.100 lượt xem và 520 giao dịch) mà không quên những gì đã học từ Ngày 1.</w:t>
      </w:r>
    </w:p>
    <w:p w14:paraId="58799AEA" w14:textId="252447AA" w:rsidR="00CF1DC2" w:rsidRDefault="00CF1DC2" w:rsidP="00365C23">
      <w:pPr>
        <w:pStyle w:val="Nidungvnbn"/>
        <w:numPr>
          <w:ilvl w:val="1"/>
          <w:numId w:val="107"/>
        </w:numPr>
        <w:jc w:val="left"/>
      </w:pPr>
      <w:r w:rsidRPr="00CF1DC2">
        <w:t xml:space="preserve">Ngăn </w:t>
      </w:r>
      <w:r>
        <w:t>c</w:t>
      </w:r>
      <w:r w:rsidRPr="00CF1DC2">
        <w:t xml:space="preserve">hặn </w:t>
      </w:r>
      <w:r>
        <w:t>q</w:t>
      </w:r>
      <w:r w:rsidRPr="00CF1DC2">
        <w:t>uên Catastrophic:</w:t>
      </w:r>
      <w:r>
        <w:t xml:space="preserve"> </w:t>
      </w:r>
      <w:r w:rsidR="00365C23" w:rsidRPr="00365C23">
        <w:t>Áp dụng các kỹ thuật như</w:t>
      </w:r>
      <w:r w:rsidR="00365C23">
        <w:t xml:space="preserve"> </w:t>
      </w:r>
      <w:r w:rsidR="00365C23" w:rsidRPr="00365C23">
        <w:t>Rehearsal (luyện tập lại) hoặc Elastic Weight Consolidation để mô hình không quên dữ liệu cũ.</w:t>
      </w:r>
    </w:p>
    <w:p w14:paraId="12237273" w14:textId="0649BF6B" w:rsidR="00365C23" w:rsidRDefault="00365C23" w:rsidP="00365C23">
      <w:pPr>
        <w:pStyle w:val="Nidungvnbn"/>
        <w:numPr>
          <w:ilvl w:val="1"/>
          <w:numId w:val="107"/>
        </w:numPr>
        <w:jc w:val="left"/>
      </w:pPr>
      <w:r>
        <w:t>Đánh giá và tối ưu hóa:</w:t>
      </w:r>
    </w:p>
    <w:p w14:paraId="27DED737" w14:textId="77777777" w:rsidR="00365C23" w:rsidRDefault="00365C23" w:rsidP="00365C23">
      <w:pPr>
        <w:pStyle w:val="Nidungvnbn"/>
        <w:numPr>
          <w:ilvl w:val="2"/>
          <w:numId w:val="107"/>
        </w:numPr>
      </w:pPr>
      <w:r>
        <w:t>Theo dõi metrices như tỷ lệ chuyển đổi mua hàng, độ chính xác đề xuất.</w:t>
      </w:r>
    </w:p>
    <w:p w14:paraId="1D5C13FC" w14:textId="2AF3136D" w:rsidR="00365C23" w:rsidRDefault="00365C23" w:rsidP="00365C23">
      <w:pPr>
        <w:pStyle w:val="Nidungvnbn"/>
        <w:numPr>
          <w:ilvl w:val="2"/>
          <w:numId w:val="107"/>
        </w:numPr>
        <w:jc w:val="left"/>
      </w:pPr>
      <w:r>
        <w:t>Ngày 3: Tỷ lệ chuyển đổi tăng từ 10% lên 12% do đề xuất được cải thiện.</w:t>
      </w:r>
    </w:p>
    <w:p w14:paraId="22BB2D92" w14:textId="2278580E" w:rsidR="00365C23" w:rsidRDefault="00365C23" w:rsidP="00365C23">
      <w:pPr>
        <w:pStyle w:val="Nidungvnbn"/>
        <w:numPr>
          <w:ilvl w:val="1"/>
          <w:numId w:val="107"/>
        </w:numPr>
      </w:pPr>
      <w:r>
        <w:lastRenderedPageBreak/>
        <w:t>Kết quả : Mô hình học liên tục và thích nghi với sở thích người dùng và xu hướng mới. Tăng tỷ lệ chuyển đổi và sự hài lòng của người dùng thông qua đề xuất cá nhân hóa chính xác hơn.</w:t>
      </w:r>
    </w:p>
    <w:p w14:paraId="2B9D044B" w14:textId="513FA4E8" w:rsidR="00C71DA8" w:rsidRDefault="00365C23" w:rsidP="00C71DA8">
      <w:pPr>
        <w:pStyle w:val="Nidungvnbn"/>
      </w:pPr>
      <w:r>
        <w:t xml:space="preserve">Code minh họa: </w:t>
      </w:r>
    </w:p>
    <w:p w14:paraId="2F4B0788" w14:textId="4338BC79" w:rsidR="00365C23" w:rsidRDefault="00365C23" w:rsidP="00C71DA8">
      <w:pPr>
        <w:pStyle w:val="Nidungvnbn"/>
      </w:pPr>
      <w:r w:rsidRPr="00365C23">
        <w:rPr>
          <w:noProof/>
        </w:rPr>
        <w:drawing>
          <wp:inline distT="0" distB="0" distL="0" distR="0" wp14:anchorId="72A34B64" wp14:editId="03BD159D">
            <wp:extent cx="5791835" cy="4347845"/>
            <wp:effectExtent l="0" t="0" r="0" b="0"/>
            <wp:docPr id="120490382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03824" name="Picture 1" descr="A computer screen with colorful text&#10;&#10;Description automatically generated"/>
                    <pic:cNvPicPr/>
                  </pic:nvPicPr>
                  <pic:blipFill>
                    <a:blip r:embed="rId27"/>
                    <a:stretch>
                      <a:fillRect/>
                    </a:stretch>
                  </pic:blipFill>
                  <pic:spPr>
                    <a:xfrm>
                      <a:off x="0" y="0"/>
                      <a:ext cx="5791835" cy="4347845"/>
                    </a:xfrm>
                    <a:prstGeom prst="rect">
                      <a:avLst/>
                    </a:prstGeom>
                  </pic:spPr>
                </pic:pic>
              </a:graphicData>
            </a:graphic>
          </wp:inline>
        </w:drawing>
      </w:r>
    </w:p>
    <w:p w14:paraId="098E9144" w14:textId="5D205801" w:rsidR="00365C23" w:rsidRDefault="00365C23" w:rsidP="00C71DA8">
      <w:pPr>
        <w:pStyle w:val="Nidungvnbn"/>
      </w:pPr>
      <w:r w:rsidRPr="00365C23">
        <w:rPr>
          <w:noProof/>
        </w:rPr>
        <w:lastRenderedPageBreak/>
        <w:drawing>
          <wp:inline distT="0" distB="0" distL="0" distR="0" wp14:anchorId="3CDCFD39" wp14:editId="75303ADF">
            <wp:extent cx="5791835" cy="3631565"/>
            <wp:effectExtent l="0" t="0" r="0" b="6985"/>
            <wp:docPr id="1491909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944" name="Picture 1" descr="A computer screen shot of a program code&#10;&#10;Description automatically generated"/>
                    <pic:cNvPicPr/>
                  </pic:nvPicPr>
                  <pic:blipFill>
                    <a:blip r:embed="rId28"/>
                    <a:stretch>
                      <a:fillRect/>
                    </a:stretch>
                  </pic:blipFill>
                  <pic:spPr>
                    <a:xfrm>
                      <a:off x="0" y="0"/>
                      <a:ext cx="5791835" cy="3631565"/>
                    </a:xfrm>
                    <a:prstGeom prst="rect">
                      <a:avLst/>
                    </a:prstGeom>
                  </pic:spPr>
                </pic:pic>
              </a:graphicData>
            </a:graphic>
          </wp:inline>
        </w:drawing>
      </w:r>
    </w:p>
    <w:p w14:paraId="4083CFBF" w14:textId="42E8C4C7" w:rsidR="00365C23" w:rsidRPr="00034053" w:rsidRDefault="00365C23" w:rsidP="00C71DA8">
      <w:pPr>
        <w:pStyle w:val="Nidungvnbn"/>
      </w:pPr>
      <w:r w:rsidRPr="00365C23">
        <w:rPr>
          <w:noProof/>
        </w:rPr>
        <w:drawing>
          <wp:inline distT="0" distB="0" distL="0" distR="0" wp14:anchorId="76D1DFD4" wp14:editId="1A264EA2">
            <wp:extent cx="5791835" cy="1672590"/>
            <wp:effectExtent l="0" t="0" r="0" b="3810"/>
            <wp:docPr id="10007052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5239" name="Picture 1" descr="A screen shot of a computer program&#10;&#10;Description automatically generated"/>
                    <pic:cNvPicPr/>
                  </pic:nvPicPr>
                  <pic:blipFill>
                    <a:blip r:embed="rId29"/>
                    <a:stretch>
                      <a:fillRect/>
                    </a:stretch>
                  </pic:blipFill>
                  <pic:spPr>
                    <a:xfrm>
                      <a:off x="0" y="0"/>
                      <a:ext cx="5791835" cy="1672590"/>
                    </a:xfrm>
                    <a:prstGeom prst="rect">
                      <a:avLst/>
                    </a:prstGeom>
                  </pic:spPr>
                </pic:pic>
              </a:graphicData>
            </a:graphic>
          </wp:inline>
        </w:drawing>
      </w:r>
    </w:p>
    <w:p w14:paraId="036C9A3B" w14:textId="0F0200E7" w:rsidR="00034053" w:rsidRDefault="00365C23" w:rsidP="00034053">
      <w:pPr>
        <w:pStyle w:val="Nidungvnbn"/>
        <w:ind w:firstLine="0"/>
        <w:jc w:val="left"/>
      </w:pPr>
      <w:r>
        <w:tab/>
        <w:t xml:space="preserve">Kết quả: </w:t>
      </w:r>
    </w:p>
    <w:p w14:paraId="4296F05D" w14:textId="624C37B3" w:rsidR="00365C23" w:rsidRDefault="00365C23" w:rsidP="00034053">
      <w:pPr>
        <w:pStyle w:val="Nidungvnbn"/>
        <w:ind w:firstLine="0"/>
        <w:jc w:val="left"/>
      </w:pPr>
      <w:r>
        <w:tab/>
      </w:r>
      <w:r w:rsidRPr="00365C23">
        <w:rPr>
          <w:noProof/>
        </w:rPr>
        <w:drawing>
          <wp:inline distT="0" distB="0" distL="0" distR="0" wp14:anchorId="2101ACE4" wp14:editId="585258A7">
            <wp:extent cx="5052498" cy="1882303"/>
            <wp:effectExtent l="0" t="0" r="0" b="3810"/>
            <wp:docPr id="1795891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91163" name="Picture 1" descr="A screenshot of a computer&#10;&#10;Description automatically generated"/>
                    <pic:cNvPicPr/>
                  </pic:nvPicPr>
                  <pic:blipFill>
                    <a:blip r:embed="rId30"/>
                    <a:stretch>
                      <a:fillRect/>
                    </a:stretch>
                  </pic:blipFill>
                  <pic:spPr>
                    <a:xfrm>
                      <a:off x="0" y="0"/>
                      <a:ext cx="5052498" cy="1882303"/>
                    </a:xfrm>
                    <a:prstGeom prst="rect">
                      <a:avLst/>
                    </a:prstGeom>
                  </pic:spPr>
                </pic:pic>
              </a:graphicData>
            </a:graphic>
          </wp:inline>
        </w:drawing>
      </w:r>
    </w:p>
    <w:p w14:paraId="35299FED" w14:textId="7025A60F" w:rsidR="00365C23" w:rsidRPr="00FC57FC" w:rsidRDefault="00365C23" w:rsidP="006C1404">
      <w:pPr>
        <w:pStyle w:val="Tiumccp1"/>
        <w:outlineLvl w:val="1"/>
      </w:pPr>
      <w:bookmarkStart w:id="29" w:name="_Toc154261868"/>
      <w:r>
        <w:lastRenderedPageBreak/>
        <w:t xml:space="preserve">2.2 </w:t>
      </w:r>
      <w:r>
        <w:rPr>
          <w:lang w:val="vi-VN"/>
        </w:rPr>
        <w:t>Test Production</w:t>
      </w:r>
      <w:bookmarkEnd w:id="29"/>
    </w:p>
    <w:p w14:paraId="1460E83A" w14:textId="77777777" w:rsidR="00862ADB" w:rsidRDefault="00862ADB" w:rsidP="006C1404">
      <w:pPr>
        <w:pStyle w:val="Tiumccp2"/>
        <w:outlineLvl w:val="2"/>
      </w:pPr>
      <w:bookmarkStart w:id="30" w:name="_Toc154261869"/>
      <w:r>
        <w:t>2.2.1 Khái niệm</w:t>
      </w:r>
      <w:bookmarkEnd w:id="30"/>
      <w:r>
        <w:t xml:space="preserve"> </w:t>
      </w:r>
    </w:p>
    <w:p w14:paraId="25C7AB83" w14:textId="451B0320" w:rsidR="00862ADB" w:rsidRDefault="00AA47C3" w:rsidP="00862ADB">
      <w:pPr>
        <w:pStyle w:val="Nidungvnbn"/>
        <w:jc w:val="left"/>
      </w:pPr>
      <w:r>
        <w:t xml:space="preserve">- </w:t>
      </w:r>
      <w:r w:rsidR="00862ADB" w:rsidRPr="00862ADB">
        <w:t>"Test Production" trong ngữ cảnh của học máy và phát triển phần mềm thường ám chỉ quá trình kiểm thử và đánh giá mô hình hoặc ứng dụng trong một môi trường sản xuất thực tế, nơi nó tương tác với dữ liệu thực và người dùng thực. Đây là một bước quan trọng để đảm bảo rằng ứng dụng hoặc mô hình hoạt động đúng như mong đợi khi được phát hành.</w:t>
      </w:r>
    </w:p>
    <w:p w14:paraId="682C1C89" w14:textId="08405CC7" w:rsidR="00AA47C3" w:rsidRDefault="00862ADB" w:rsidP="006C1404">
      <w:pPr>
        <w:pStyle w:val="Tiumccp2"/>
        <w:outlineLvl w:val="2"/>
      </w:pPr>
      <w:bookmarkStart w:id="31" w:name="_Toc154261870"/>
      <w:r>
        <w:t>2.2.2 Mục đích</w:t>
      </w:r>
      <w:bookmarkEnd w:id="31"/>
    </w:p>
    <w:p w14:paraId="7F4FAB94" w14:textId="6B9E066F" w:rsidR="00AA47C3" w:rsidRDefault="00AA47C3" w:rsidP="00AA47C3">
      <w:pPr>
        <w:pStyle w:val="Nidungvnbn"/>
      </w:pPr>
      <w:r>
        <w:t>- Đánh Giá Hiệu Suất Thực Tế: Kiểm tra xem mô hình hoặc ứng dụng có hoạt động tốt trong môi trường thực tế hay không.</w:t>
      </w:r>
    </w:p>
    <w:p w14:paraId="7DD40586" w14:textId="77777777" w:rsidR="00AA47C3" w:rsidRDefault="00AA47C3" w:rsidP="00AA47C3">
      <w:pPr>
        <w:pStyle w:val="Nidungvnbn"/>
        <w:jc w:val="left"/>
      </w:pPr>
      <w:r>
        <w:t>- Phát Hiện Lỗi và Vấn Đề: Tìm ra các lỗi hoặc vấn đề không được phát hiện trong quá trình phát triển hoặc kiểm thử ban đầu.</w:t>
      </w:r>
    </w:p>
    <w:p w14:paraId="31E8CEF6" w14:textId="77777777" w:rsidR="00AA47C3" w:rsidRDefault="00AA47C3" w:rsidP="006C1404">
      <w:pPr>
        <w:pStyle w:val="Tiumccp2"/>
        <w:outlineLvl w:val="2"/>
      </w:pPr>
      <w:bookmarkStart w:id="32" w:name="_Toc154261871"/>
      <w:r>
        <w:t>2.2.3 Phân loại</w:t>
      </w:r>
      <w:bookmarkEnd w:id="32"/>
      <w:r>
        <w:t xml:space="preserve"> </w:t>
      </w:r>
    </w:p>
    <w:p w14:paraId="4D0F796F" w14:textId="4EE565F0" w:rsidR="00AA47C3" w:rsidRDefault="00AA47C3" w:rsidP="00AA47C3">
      <w:pPr>
        <w:pStyle w:val="Nidungvnbn"/>
        <w:jc w:val="left"/>
      </w:pPr>
      <w:r>
        <w:t>- A/B Testing: Phân chia người dùng thành các nhóm để kiểm thử các phiên bản khác nhau của một sản phẩm.</w:t>
      </w:r>
    </w:p>
    <w:p w14:paraId="65B28491" w14:textId="62AB41A7" w:rsidR="00AA47C3" w:rsidRDefault="00AA47C3" w:rsidP="00AA47C3">
      <w:pPr>
        <w:pStyle w:val="Nidungvnbn"/>
        <w:jc w:val="left"/>
      </w:pPr>
      <w:r>
        <w:t>- Canary Testing: Phát hành tính năng mới hoặc mô hình mới cho một nhóm người dùng nhỏ trước khi triển khai rộng rãi.</w:t>
      </w:r>
    </w:p>
    <w:p w14:paraId="271E6552" w14:textId="77777777" w:rsidR="00AA47C3" w:rsidRDefault="00AA47C3" w:rsidP="00AA47C3">
      <w:pPr>
        <w:pStyle w:val="Nidungvnbn"/>
        <w:jc w:val="left"/>
      </w:pPr>
      <w:r>
        <w:t>- Blue/Green Deployment: Chuyển đổi giữa hai môi trường (blue và green) để kiểm thử và triển khai một cách an toàn.</w:t>
      </w:r>
    </w:p>
    <w:p w14:paraId="6A38E0D4" w14:textId="77777777" w:rsidR="00AA47C3" w:rsidRDefault="00AA47C3" w:rsidP="006C1404">
      <w:pPr>
        <w:pStyle w:val="Tiumccp2"/>
        <w:outlineLvl w:val="2"/>
      </w:pPr>
      <w:bookmarkStart w:id="33" w:name="_Toc154261872"/>
      <w:r>
        <w:t>2.2.4 Cách thức hoạt động</w:t>
      </w:r>
      <w:bookmarkEnd w:id="33"/>
    </w:p>
    <w:p w14:paraId="3B933B4F" w14:textId="280E4EA4" w:rsidR="006D2848" w:rsidRDefault="006D2848" w:rsidP="00AA47C3">
      <w:pPr>
        <w:pStyle w:val="Tiumccp2"/>
      </w:pPr>
      <w:r w:rsidRPr="006D2848">
        <w:rPr>
          <w:noProof/>
        </w:rPr>
        <w:lastRenderedPageBreak/>
        <w:drawing>
          <wp:inline distT="0" distB="0" distL="0" distR="0" wp14:anchorId="47EBB4CF" wp14:editId="388441C4">
            <wp:extent cx="4221846" cy="4008467"/>
            <wp:effectExtent l="0" t="0" r="7620" b="0"/>
            <wp:docPr id="204317921" name="Picture 1" descr="A diagram of a test pro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7921" name="Picture 1" descr="A diagram of a test production&#10;&#10;Description automatically generated"/>
                    <pic:cNvPicPr/>
                  </pic:nvPicPr>
                  <pic:blipFill>
                    <a:blip r:embed="rId31"/>
                    <a:stretch>
                      <a:fillRect/>
                    </a:stretch>
                  </pic:blipFill>
                  <pic:spPr>
                    <a:xfrm>
                      <a:off x="0" y="0"/>
                      <a:ext cx="4221846" cy="4008467"/>
                    </a:xfrm>
                    <a:prstGeom prst="rect">
                      <a:avLst/>
                    </a:prstGeom>
                  </pic:spPr>
                </pic:pic>
              </a:graphicData>
            </a:graphic>
          </wp:inline>
        </w:drawing>
      </w:r>
    </w:p>
    <w:p w14:paraId="0D51AAAE" w14:textId="0302F4D0" w:rsidR="006D2848" w:rsidRDefault="006D2848" w:rsidP="006D2848">
      <w:pPr>
        <w:pStyle w:val="Nidungvnbn"/>
        <w:jc w:val="left"/>
      </w:pPr>
      <w:r>
        <w:t>- Triển Khai Mô Hình hoặc Ứng Dụng: Đưa mô hình hoặc ứng dụng vào môi trường sản xuất.</w:t>
      </w:r>
    </w:p>
    <w:p w14:paraId="110D87DE" w14:textId="127FDFFA" w:rsidR="006D2848" w:rsidRDefault="006D2848" w:rsidP="006D2848">
      <w:pPr>
        <w:pStyle w:val="Nidungvnbn"/>
        <w:jc w:val="left"/>
      </w:pPr>
      <w:r>
        <w:t>- Theo Dõi và Thu Thập Dữ Liệu: Sử dụng các công cụ để theo dõi hiệu suất và thu thập phản hồi từ người dùng.</w:t>
      </w:r>
    </w:p>
    <w:p w14:paraId="0884F7A3" w14:textId="77777777" w:rsidR="006D2848" w:rsidRDefault="006D2848" w:rsidP="006D2848">
      <w:pPr>
        <w:pStyle w:val="Nidungvnbn"/>
        <w:jc w:val="left"/>
      </w:pPr>
      <w:r>
        <w:t>- Phân Tích và Đánh Giá: Phân tích dữ liệu thu thập được để đánh giá hiệu suất và tìm kiếm lỗi.</w:t>
      </w:r>
    </w:p>
    <w:p w14:paraId="2B013F32" w14:textId="5DE65E88" w:rsidR="000A3D79" w:rsidRDefault="006D2848" w:rsidP="006C1404">
      <w:pPr>
        <w:pStyle w:val="Tiumccp2"/>
        <w:outlineLvl w:val="2"/>
      </w:pPr>
      <w:bookmarkStart w:id="34" w:name="_Toc154261873"/>
      <w:r>
        <w:t>2.2.5 Ví dụ minh họa</w:t>
      </w:r>
      <w:bookmarkEnd w:id="34"/>
    </w:p>
    <w:p w14:paraId="58FBE856" w14:textId="6C6B7263" w:rsidR="006D2848" w:rsidRDefault="006D2848" w:rsidP="006D2848">
      <w:pPr>
        <w:pStyle w:val="Nidungvnbn"/>
        <w:numPr>
          <w:ilvl w:val="0"/>
          <w:numId w:val="108"/>
        </w:numPr>
      </w:pPr>
      <w:r w:rsidRPr="006D2848">
        <w:t>Đầu tiên, chúng ta cần một mô hình học máy đơn giản. Giả sử chúng ta đang làm việc với một mô hình hồi quy tuyến tính để dự đoán giá nhà. Dưới đây là một ví dụ cơ bản:</w:t>
      </w:r>
    </w:p>
    <w:p w14:paraId="1538FF33" w14:textId="7C6FADC5" w:rsidR="006D2848" w:rsidRDefault="006D2848" w:rsidP="006D2848">
      <w:pPr>
        <w:pStyle w:val="Nidungvnbn"/>
        <w:ind w:left="1440" w:firstLine="0"/>
      </w:pPr>
      <w:r w:rsidRPr="006D2848">
        <w:rPr>
          <w:noProof/>
        </w:rPr>
        <w:lastRenderedPageBreak/>
        <w:drawing>
          <wp:inline distT="0" distB="0" distL="0" distR="0" wp14:anchorId="636A606A" wp14:editId="5E8BD9DA">
            <wp:extent cx="5791835" cy="3672840"/>
            <wp:effectExtent l="0" t="0" r="0" b="3810"/>
            <wp:docPr id="1078926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6740" name="Picture 1" descr="A screen shot of a computer program&#10;&#10;Description automatically generated"/>
                    <pic:cNvPicPr/>
                  </pic:nvPicPr>
                  <pic:blipFill>
                    <a:blip r:embed="rId32"/>
                    <a:stretch>
                      <a:fillRect/>
                    </a:stretch>
                  </pic:blipFill>
                  <pic:spPr>
                    <a:xfrm>
                      <a:off x="0" y="0"/>
                      <a:ext cx="5791835" cy="3672840"/>
                    </a:xfrm>
                    <a:prstGeom prst="rect">
                      <a:avLst/>
                    </a:prstGeom>
                  </pic:spPr>
                </pic:pic>
              </a:graphicData>
            </a:graphic>
          </wp:inline>
        </w:drawing>
      </w:r>
    </w:p>
    <w:p w14:paraId="6B0E1EC5" w14:textId="2B098A21" w:rsidR="006D2848" w:rsidRDefault="006D2848" w:rsidP="006D2848">
      <w:pPr>
        <w:pStyle w:val="Nidungvnbn"/>
        <w:numPr>
          <w:ilvl w:val="0"/>
          <w:numId w:val="108"/>
        </w:numPr>
      </w:pPr>
      <w:r w:rsidRPr="006D2848">
        <w:t>Tiếp theo, chúng ta sẽ cần một cách để theo dõi hoạt động của mô hình trong môi trường sản xuất. Ở đây, chúng ta sẽ sử dụng logging để ghi nhật ký:</w:t>
      </w:r>
    </w:p>
    <w:p w14:paraId="277F2536" w14:textId="02605BFF" w:rsidR="006D2848" w:rsidRDefault="006D2848" w:rsidP="006D2848">
      <w:pPr>
        <w:pStyle w:val="Nidungvnbn"/>
        <w:ind w:left="1440" w:firstLine="0"/>
      </w:pPr>
      <w:r w:rsidRPr="006D2848">
        <w:rPr>
          <w:noProof/>
        </w:rPr>
        <w:drawing>
          <wp:inline distT="0" distB="0" distL="0" distR="0" wp14:anchorId="45B5FC1C" wp14:editId="71959A09">
            <wp:extent cx="4945809" cy="1341236"/>
            <wp:effectExtent l="0" t="0" r="7620" b="0"/>
            <wp:docPr id="143023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881" name="Picture 1" descr="A screen shot of a computer program&#10;&#10;Description automatically generated"/>
                    <pic:cNvPicPr/>
                  </pic:nvPicPr>
                  <pic:blipFill>
                    <a:blip r:embed="rId33"/>
                    <a:stretch>
                      <a:fillRect/>
                    </a:stretch>
                  </pic:blipFill>
                  <pic:spPr>
                    <a:xfrm>
                      <a:off x="0" y="0"/>
                      <a:ext cx="4945809" cy="1341236"/>
                    </a:xfrm>
                    <a:prstGeom prst="rect">
                      <a:avLst/>
                    </a:prstGeom>
                  </pic:spPr>
                </pic:pic>
              </a:graphicData>
            </a:graphic>
          </wp:inline>
        </w:drawing>
      </w:r>
    </w:p>
    <w:p w14:paraId="354FA27C" w14:textId="77777777" w:rsidR="006D2848" w:rsidRPr="006D2848" w:rsidRDefault="006D2848" w:rsidP="006D2848">
      <w:pPr>
        <w:pStyle w:val="ListParagraph"/>
        <w:numPr>
          <w:ilvl w:val="0"/>
          <w:numId w:val="108"/>
        </w:numPr>
        <w:rPr>
          <w:sz w:val="26"/>
          <w:szCs w:val="26"/>
        </w:rPr>
      </w:pPr>
      <w:r w:rsidRPr="006D2848">
        <w:rPr>
          <w:sz w:val="26"/>
          <w:szCs w:val="26"/>
        </w:rPr>
        <w:t>Cuối cùng, chúng ta giả định rằng mô hình này sẽ được tải và sử dụng trong môi trường sản xuất để dự đoán giá nhà dựa trên các đặc điểm mới:</w:t>
      </w:r>
    </w:p>
    <w:p w14:paraId="5F3BDA29" w14:textId="070E5DEE" w:rsidR="006D2848" w:rsidRDefault="006D2848" w:rsidP="006D2848">
      <w:pPr>
        <w:pStyle w:val="Nidungvnbn"/>
        <w:ind w:left="1440" w:firstLine="0"/>
      </w:pPr>
      <w:r w:rsidRPr="006D2848">
        <w:rPr>
          <w:noProof/>
        </w:rPr>
        <w:lastRenderedPageBreak/>
        <w:drawing>
          <wp:inline distT="0" distB="0" distL="0" distR="0" wp14:anchorId="4D361687" wp14:editId="2F0B132F">
            <wp:extent cx="5761219" cy="2255715"/>
            <wp:effectExtent l="0" t="0" r="0" b="0"/>
            <wp:docPr id="306218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8650" name="Picture 1" descr="A screen shot of a computer code&#10;&#10;Description automatically generated"/>
                    <pic:cNvPicPr/>
                  </pic:nvPicPr>
                  <pic:blipFill>
                    <a:blip r:embed="rId34"/>
                    <a:stretch>
                      <a:fillRect/>
                    </a:stretch>
                  </pic:blipFill>
                  <pic:spPr>
                    <a:xfrm>
                      <a:off x="0" y="0"/>
                      <a:ext cx="5761219" cy="2255715"/>
                    </a:xfrm>
                    <a:prstGeom prst="rect">
                      <a:avLst/>
                    </a:prstGeom>
                  </pic:spPr>
                </pic:pic>
              </a:graphicData>
            </a:graphic>
          </wp:inline>
        </w:drawing>
      </w:r>
    </w:p>
    <w:p w14:paraId="04494F22" w14:textId="7E65213B" w:rsidR="006D2848" w:rsidRDefault="006D2848" w:rsidP="006C1404">
      <w:pPr>
        <w:pStyle w:val="Tiumccp2"/>
        <w:outlineLvl w:val="2"/>
      </w:pPr>
      <w:bookmarkStart w:id="35" w:name="_Toc154261874"/>
      <w:r>
        <w:t>2.2.6 Ưu và nhược điểm:</w:t>
      </w:r>
      <w:bookmarkEnd w:id="35"/>
    </w:p>
    <w:p w14:paraId="576871C4" w14:textId="4977FB32" w:rsidR="006D2848" w:rsidRDefault="006D2848" w:rsidP="006D2848">
      <w:pPr>
        <w:pStyle w:val="Nidungvnbn"/>
        <w:numPr>
          <w:ilvl w:val="0"/>
          <w:numId w:val="108"/>
        </w:numPr>
      </w:pPr>
      <w:r>
        <w:t xml:space="preserve">Ưu điểm: </w:t>
      </w:r>
    </w:p>
    <w:p w14:paraId="5B9E2D96" w14:textId="77777777" w:rsidR="006D2848" w:rsidRDefault="006D2848" w:rsidP="006D2848">
      <w:pPr>
        <w:pStyle w:val="Nidungvnbn"/>
        <w:numPr>
          <w:ilvl w:val="1"/>
          <w:numId w:val="108"/>
        </w:numPr>
      </w:pPr>
      <w:r>
        <w:t>Các chương trình Beta nơi mà khách hàng cung cấp các phản hồi sớm về các tính năng mới và trải nghiệm người dùng.</w:t>
      </w:r>
    </w:p>
    <w:p w14:paraId="5E47A9BC" w14:textId="77777777" w:rsidR="006D2848" w:rsidRDefault="006D2848" w:rsidP="006D2848">
      <w:pPr>
        <w:pStyle w:val="Nidungvnbn"/>
        <w:numPr>
          <w:ilvl w:val="1"/>
          <w:numId w:val="108"/>
        </w:numPr>
      </w:pPr>
      <w:r>
        <w:t>Ngăn chặn các thảm họa với kiểm thử phục hồi và khả năng phục hồi tốt hơn. Ứng dụng có thể phục hồi từ các sự kiện mong đợi (hỗn loạn) hoặc không mong đợi mà không mất chức năng và dữ liệu.</w:t>
      </w:r>
    </w:p>
    <w:p w14:paraId="7E476DC1" w14:textId="77777777" w:rsidR="006D2848" w:rsidRDefault="006D2848" w:rsidP="006D2848">
      <w:pPr>
        <w:pStyle w:val="Nidungvnbn"/>
        <w:numPr>
          <w:ilvl w:val="1"/>
          <w:numId w:val="108"/>
        </w:numPr>
      </w:pPr>
      <w:r>
        <w:t>Thiết kế và xây dựng 1 quy trình khắc phục thảm họa sẽ giúp giải phóng các hỗn loạn trong môi trường pre-production trước khi thực hiện trong môi trường live production.</w:t>
      </w:r>
    </w:p>
    <w:p w14:paraId="154A8ADD" w14:textId="77777777" w:rsidR="006D2848" w:rsidRDefault="006D2848" w:rsidP="006D2848">
      <w:pPr>
        <w:pStyle w:val="Nidungvnbn"/>
        <w:numPr>
          <w:ilvl w:val="1"/>
          <w:numId w:val="108"/>
        </w:numPr>
      </w:pPr>
      <w:r>
        <w:t>Bạn đang kiểm thử với dữ liệu production. (thật khó để mô phỏng theo lưu lượng và dữ liệu trên môi trường production, dẫn tới khó có thể phát hiện ra mọi tình huống có thể xảy ra để kiểm thử).</w:t>
      </w:r>
    </w:p>
    <w:p w14:paraId="7DF00F72" w14:textId="67BDFC9A" w:rsidR="006D2848" w:rsidRDefault="006D2848" w:rsidP="006D2848">
      <w:pPr>
        <w:pStyle w:val="Nidungvnbn"/>
        <w:numPr>
          <w:ilvl w:val="1"/>
          <w:numId w:val="108"/>
        </w:numPr>
      </w:pPr>
      <w:r>
        <w:t>Nó sẽ loại bỏ rủi ro của việc phát triển thường xuyên trên môi trường production khi được thực hiện hàng ngày, trong khi bạn giám sát hiệu suất ứng dụng trong thời gian thực với các công cụ như New Relic. (đại loại là nếu như có sự kiểm thử thường xuyên trên môi trường product thì việc phát hiện ra lỗi trước khi mà khách hàng báo lỗi là cao hơn)</w:t>
      </w:r>
    </w:p>
    <w:p w14:paraId="08E1B715" w14:textId="2DABAD1B" w:rsidR="006D2848" w:rsidRDefault="006D2848" w:rsidP="006D2848">
      <w:pPr>
        <w:pStyle w:val="Nidungvnbn"/>
        <w:numPr>
          <w:ilvl w:val="0"/>
          <w:numId w:val="108"/>
        </w:numPr>
      </w:pPr>
      <w:r>
        <w:lastRenderedPageBreak/>
        <w:t>Nhược điểm:</w:t>
      </w:r>
    </w:p>
    <w:p w14:paraId="1CF2A1C4" w14:textId="77777777" w:rsidR="006D2848" w:rsidRDefault="006D2848" w:rsidP="006D2848">
      <w:pPr>
        <w:pStyle w:val="Nidungvnbn"/>
        <w:numPr>
          <w:ilvl w:val="1"/>
          <w:numId w:val="108"/>
        </w:numPr>
      </w:pPr>
      <w:r>
        <w:t>Không có kế hoạch dự phòng cho trường hợp ứng dụng có nguy cơ mất dữ liệu</w:t>
      </w:r>
    </w:p>
    <w:p w14:paraId="23349DC4" w14:textId="77777777" w:rsidR="006D2848" w:rsidRDefault="006D2848" w:rsidP="006D2848">
      <w:pPr>
        <w:pStyle w:val="Nidungvnbn"/>
        <w:numPr>
          <w:ilvl w:val="1"/>
          <w:numId w:val="108"/>
        </w:numPr>
      </w:pPr>
      <w:r>
        <w:t>Không có kế hoạch rollback khi release 1 bản mới.</w:t>
      </w:r>
    </w:p>
    <w:p w14:paraId="34953F92" w14:textId="77777777" w:rsidR="006D2848" w:rsidRDefault="006D2848" w:rsidP="006D2848">
      <w:pPr>
        <w:pStyle w:val="Nidungvnbn"/>
        <w:numPr>
          <w:ilvl w:val="1"/>
          <w:numId w:val="108"/>
        </w:numPr>
      </w:pPr>
      <w:r>
        <w:t>Để lộ ra những lỗ hổng tiềm năng</w:t>
      </w:r>
    </w:p>
    <w:p w14:paraId="5CB495EF" w14:textId="77777777" w:rsidR="006D2848" w:rsidRDefault="006D2848" w:rsidP="006D2848">
      <w:pPr>
        <w:pStyle w:val="Nidungvnbn"/>
        <w:numPr>
          <w:ilvl w:val="1"/>
          <w:numId w:val="108"/>
        </w:numPr>
      </w:pPr>
      <w:r>
        <w:t>Không thể phục hồi sau những sự hỗn loạn bất ngờ</w:t>
      </w:r>
    </w:p>
    <w:p w14:paraId="1BF68414" w14:textId="16E8E01F" w:rsidR="006D2848" w:rsidRDefault="006D2848" w:rsidP="006D2848">
      <w:pPr>
        <w:pStyle w:val="Nidungvnbn"/>
        <w:numPr>
          <w:ilvl w:val="1"/>
          <w:numId w:val="108"/>
        </w:numPr>
      </w:pPr>
      <w:r>
        <w:t>Thời gian kiểm thử gây ra trải nghiệm không tốt cho người dùng</w:t>
      </w:r>
    </w:p>
    <w:p w14:paraId="4FBBCA25" w14:textId="77777777" w:rsidR="006D2848" w:rsidRPr="00391D90" w:rsidRDefault="006D2848" w:rsidP="006D2848">
      <w:pPr>
        <w:pStyle w:val="Nidungvnbn"/>
        <w:ind w:firstLine="0"/>
      </w:pPr>
    </w:p>
    <w:p w14:paraId="32D1CBF7" w14:textId="26D9FBF0" w:rsidR="00BB2B2A" w:rsidRDefault="00BB2B2A" w:rsidP="00C06C95">
      <w:pPr>
        <w:spacing w:after="200" w:line="276" w:lineRule="auto"/>
        <w:rPr>
          <w:sz w:val="26"/>
          <w:szCs w:val="26"/>
        </w:rPr>
      </w:pPr>
    </w:p>
    <w:p w14:paraId="7D781B1F" w14:textId="77777777" w:rsidR="00851B02" w:rsidRDefault="00851B02" w:rsidP="00C06C95">
      <w:pPr>
        <w:spacing w:after="200" w:line="276" w:lineRule="auto"/>
        <w:rPr>
          <w:sz w:val="26"/>
          <w:szCs w:val="26"/>
        </w:rPr>
      </w:pPr>
    </w:p>
    <w:p w14:paraId="6189FED6" w14:textId="77777777" w:rsidR="00851B02" w:rsidRDefault="00851B02" w:rsidP="00C06C95">
      <w:pPr>
        <w:spacing w:after="200" w:line="276" w:lineRule="auto"/>
        <w:rPr>
          <w:sz w:val="26"/>
          <w:szCs w:val="26"/>
        </w:rPr>
      </w:pPr>
    </w:p>
    <w:p w14:paraId="21BB5EAF" w14:textId="77777777" w:rsidR="00851B02" w:rsidRDefault="00851B02" w:rsidP="00C06C95">
      <w:pPr>
        <w:spacing w:after="200" w:line="276" w:lineRule="auto"/>
        <w:rPr>
          <w:sz w:val="26"/>
          <w:szCs w:val="26"/>
        </w:rPr>
      </w:pPr>
    </w:p>
    <w:p w14:paraId="35E5DD3A" w14:textId="77777777" w:rsidR="00851B02" w:rsidRDefault="00851B02" w:rsidP="00C06C95">
      <w:pPr>
        <w:spacing w:after="200" w:line="276" w:lineRule="auto"/>
        <w:rPr>
          <w:sz w:val="26"/>
          <w:szCs w:val="26"/>
        </w:rPr>
      </w:pPr>
    </w:p>
    <w:p w14:paraId="0B0E9B3F" w14:textId="77777777" w:rsidR="00851B02" w:rsidRDefault="00851B02" w:rsidP="00C06C95">
      <w:pPr>
        <w:spacing w:after="200" w:line="276" w:lineRule="auto"/>
        <w:rPr>
          <w:sz w:val="26"/>
          <w:szCs w:val="26"/>
        </w:rPr>
      </w:pPr>
    </w:p>
    <w:p w14:paraId="569871A3" w14:textId="77777777" w:rsidR="00851B02" w:rsidRDefault="00851B02" w:rsidP="00C06C95">
      <w:pPr>
        <w:spacing w:after="200" w:line="276" w:lineRule="auto"/>
        <w:rPr>
          <w:sz w:val="26"/>
          <w:szCs w:val="26"/>
        </w:rPr>
      </w:pPr>
    </w:p>
    <w:p w14:paraId="5BCAE605" w14:textId="77777777" w:rsidR="00851B02" w:rsidRDefault="00851B02" w:rsidP="00C06C95">
      <w:pPr>
        <w:spacing w:after="200" w:line="276" w:lineRule="auto"/>
        <w:rPr>
          <w:sz w:val="26"/>
          <w:szCs w:val="26"/>
        </w:rPr>
      </w:pPr>
    </w:p>
    <w:p w14:paraId="6CC67FBE" w14:textId="77777777" w:rsidR="00851B02" w:rsidRDefault="00851B02" w:rsidP="00C06C95">
      <w:pPr>
        <w:spacing w:after="200" w:line="276" w:lineRule="auto"/>
        <w:rPr>
          <w:sz w:val="26"/>
          <w:szCs w:val="26"/>
        </w:rPr>
      </w:pPr>
    </w:p>
    <w:p w14:paraId="541861A5" w14:textId="77777777" w:rsidR="00851B02" w:rsidRDefault="00851B02" w:rsidP="00C06C95">
      <w:pPr>
        <w:spacing w:after="200" w:line="276" w:lineRule="auto"/>
        <w:rPr>
          <w:sz w:val="26"/>
          <w:szCs w:val="26"/>
        </w:rPr>
      </w:pPr>
    </w:p>
    <w:p w14:paraId="70F9FF1C" w14:textId="77777777" w:rsidR="00851B02" w:rsidRDefault="00851B02" w:rsidP="00C06C95">
      <w:pPr>
        <w:spacing w:after="200" w:line="276" w:lineRule="auto"/>
        <w:rPr>
          <w:sz w:val="26"/>
          <w:szCs w:val="26"/>
        </w:rPr>
      </w:pPr>
    </w:p>
    <w:p w14:paraId="041BF802" w14:textId="77777777" w:rsidR="00851B02" w:rsidRDefault="00851B02" w:rsidP="00C06C95">
      <w:pPr>
        <w:spacing w:after="200" w:line="276" w:lineRule="auto"/>
        <w:rPr>
          <w:sz w:val="26"/>
          <w:szCs w:val="26"/>
        </w:rPr>
      </w:pPr>
    </w:p>
    <w:p w14:paraId="4506729F" w14:textId="77777777" w:rsidR="00851B02" w:rsidRDefault="00851B02" w:rsidP="00C06C95">
      <w:pPr>
        <w:spacing w:after="200" w:line="276" w:lineRule="auto"/>
        <w:rPr>
          <w:sz w:val="26"/>
          <w:szCs w:val="26"/>
        </w:rPr>
      </w:pPr>
    </w:p>
    <w:p w14:paraId="6D8907A8" w14:textId="77777777" w:rsidR="00851B02" w:rsidRDefault="00851B02" w:rsidP="00C06C95">
      <w:pPr>
        <w:spacing w:after="200" w:line="276" w:lineRule="auto"/>
        <w:rPr>
          <w:sz w:val="26"/>
          <w:szCs w:val="26"/>
        </w:rPr>
      </w:pPr>
    </w:p>
    <w:p w14:paraId="021C78E5" w14:textId="77777777" w:rsidR="00851B02" w:rsidRDefault="00851B02" w:rsidP="00C06C95">
      <w:pPr>
        <w:spacing w:after="200" w:line="276" w:lineRule="auto"/>
        <w:rPr>
          <w:sz w:val="26"/>
          <w:szCs w:val="26"/>
        </w:rPr>
      </w:pPr>
    </w:p>
    <w:p w14:paraId="2C602B4E" w14:textId="77777777" w:rsidR="00851B02" w:rsidRDefault="00851B02" w:rsidP="00C06C95">
      <w:pPr>
        <w:spacing w:after="200" w:line="276" w:lineRule="auto"/>
        <w:rPr>
          <w:sz w:val="26"/>
          <w:szCs w:val="26"/>
        </w:rPr>
      </w:pPr>
    </w:p>
    <w:p w14:paraId="0A3074E8" w14:textId="77777777" w:rsidR="00851B02" w:rsidRDefault="00851B02" w:rsidP="00851B02">
      <w:pPr>
        <w:pStyle w:val="L1"/>
      </w:pPr>
      <w:bookmarkStart w:id="36" w:name="_Toc154235999"/>
      <w:bookmarkStart w:id="37" w:name="_Toc154261875"/>
      <w:r>
        <w:lastRenderedPageBreak/>
        <w:t>TÀI LIỆU THAM KHẢO</w:t>
      </w:r>
      <w:bookmarkEnd w:id="36"/>
      <w:bookmarkEnd w:id="37"/>
    </w:p>
    <w:p w14:paraId="00018DE6" w14:textId="77777777" w:rsidR="00851B02" w:rsidRDefault="00851B02" w:rsidP="00851B02">
      <w:pPr>
        <w:pStyle w:val="WW-Default"/>
        <w:spacing w:line="360" w:lineRule="auto"/>
        <w:ind w:firstLine="720"/>
        <w:jc w:val="both"/>
        <w:rPr>
          <w:b/>
          <w:bCs/>
          <w:sz w:val="26"/>
          <w:szCs w:val="26"/>
        </w:rPr>
      </w:pPr>
      <w:r>
        <w:rPr>
          <w:b/>
          <w:bCs/>
          <w:sz w:val="26"/>
          <w:szCs w:val="26"/>
        </w:rPr>
        <w:t>Tiếng Việt</w:t>
      </w:r>
    </w:p>
    <w:p w14:paraId="56AD6B13" w14:textId="77777777" w:rsidR="00851B02" w:rsidRDefault="00851B02" w:rsidP="00851B02">
      <w:pPr>
        <w:rPr>
          <w:sz w:val="26"/>
          <w:szCs w:val="26"/>
        </w:rPr>
      </w:pPr>
      <w:r>
        <w:rPr>
          <w:szCs w:val="26"/>
        </w:rPr>
        <w:t>[1]</w:t>
      </w:r>
    </w:p>
    <w:p w14:paraId="55F18C6C" w14:textId="77777777" w:rsidR="00851B02" w:rsidRDefault="00851B02" w:rsidP="00851B02">
      <w:pPr>
        <w:rPr>
          <w:szCs w:val="26"/>
        </w:rPr>
      </w:pPr>
      <w:hyperlink r:id="rId35" w:history="1">
        <w:r>
          <w:rPr>
            <w:rStyle w:val="Hyperlink"/>
            <w:szCs w:val="26"/>
          </w:rPr>
          <w:t>https://vi.wikipedia.org/wiki/H%E1%BB%8Dc_c%C3%B3_gi%C3%A1m_s%C3%A1t</w:t>
        </w:r>
      </w:hyperlink>
    </w:p>
    <w:p w14:paraId="2EA4EEBE" w14:textId="77777777" w:rsidR="00851B02" w:rsidRDefault="00851B02" w:rsidP="00851B02">
      <w:pPr>
        <w:rPr>
          <w:szCs w:val="26"/>
        </w:rPr>
      </w:pPr>
      <w:r>
        <w:rPr>
          <w:szCs w:val="26"/>
        </w:rPr>
        <w:t>[2]</w:t>
      </w:r>
    </w:p>
    <w:p w14:paraId="0867AAE5" w14:textId="77777777" w:rsidR="00851B02" w:rsidRDefault="00851B02" w:rsidP="00851B02">
      <w:pPr>
        <w:rPr>
          <w:szCs w:val="26"/>
        </w:rPr>
      </w:pPr>
      <w:hyperlink r:id="rId36" w:history="1">
        <w:r>
          <w:rPr>
            <w:rStyle w:val="Hyperlink"/>
            <w:szCs w:val="26"/>
          </w:rPr>
          <w:t>https://machinelearningcoban.com/general/2017/02/06/featureengineering/</w:t>
        </w:r>
      </w:hyperlink>
    </w:p>
    <w:p w14:paraId="0C13CBB1" w14:textId="77777777" w:rsidR="00851B02" w:rsidRDefault="00851B02" w:rsidP="00851B02">
      <w:pPr>
        <w:rPr>
          <w:b/>
          <w:szCs w:val="26"/>
        </w:rPr>
      </w:pPr>
      <w:r>
        <w:rPr>
          <w:b/>
          <w:szCs w:val="26"/>
        </w:rPr>
        <w:t>Tiếng Anh</w:t>
      </w:r>
    </w:p>
    <w:p w14:paraId="3A762FA5" w14:textId="77777777" w:rsidR="00851B02" w:rsidRPr="00C06C95" w:rsidRDefault="00851B02" w:rsidP="00851B02">
      <w:pPr>
        <w:rPr>
          <w:sz w:val="26"/>
          <w:szCs w:val="26"/>
        </w:rPr>
      </w:pPr>
    </w:p>
    <w:sectPr w:rsidR="00851B02" w:rsidRPr="00C06C95" w:rsidSect="00DB7595">
      <w:headerReference w:type="default" r:id="rId3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FF87" w14:textId="77777777" w:rsidR="00FF3ABD" w:rsidRDefault="00FF3ABD" w:rsidP="00453AB1">
      <w:r>
        <w:separator/>
      </w:r>
    </w:p>
  </w:endnote>
  <w:endnote w:type="continuationSeparator" w:id="0">
    <w:p w14:paraId="20465B92" w14:textId="77777777" w:rsidR="00FF3ABD" w:rsidRDefault="00FF3AB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45BEA" w14:textId="77777777" w:rsidR="00FF3ABD" w:rsidRDefault="00FF3ABD" w:rsidP="00453AB1">
      <w:r>
        <w:separator/>
      </w:r>
    </w:p>
  </w:footnote>
  <w:footnote w:type="continuationSeparator" w:id="0">
    <w:p w14:paraId="79FE8C2A" w14:textId="77777777" w:rsidR="00FF3ABD" w:rsidRDefault="00FF3AB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6EB0E" w14:textId="77777777" w:rsidR="00B118C8" w:rsidRDefault="00B118C8">
    <w:pPr>
      <w:pStyle w:val="Header"/>
      <w:jc w:val="center"/>
    </w:pPr>
  </w:p>
  <w:p w14:paraId="06645CDE"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ACE01C2"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6C262EF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0C398D"/>
    <w:multiLevelType w:val="hybridMultilevel"/>
    <w:tmpl w:val="0BB46006"/>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06F33B10"/>
    <w:multiLevelType w:val="hybridMultilevel"/>
    <w:tmpl w:val="1B5E457A"/>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BD7A18"/>
    <w:multiLevelType w:val="hybridMultilevel"/>
    <w:tmpl w:val="93FA86D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099830DA"/>
    <w:multiLevelType w:val="hybridMultilevel"/>
    <w:tmpl w:val="A612A642"/>
    <w:lvl w:ilvl="0" w:tplc="5242166E">
      <w:start w:val="1"/>
      <w:numFmt w:val="bullet"/>
      <w:lvlText w:val=""/>
      <w:lvlJc w:val="left"/>
      <w:pPr>
        <w:ind w:left="1944" w:hanging="360"/>
      </w:pPr>
      <w:rPr>
        <w:rFonts w:ascii="Symbol" w:hAnsi="Symbol" w:hint="default"/>
      </w:rPr>
    </w:lvl>
    <w:lvl w:ilvl="1" w:tplc="38090003" w:tentative="1">
      <w:start w:val="1"/>
      <w:numFmt w:val="bullet"/>
      <w:lvlText w:val="o"/>
      <w:lvlJc w:val="left"/>
      <w:pPr>
        <w:ind w:left="2664" w:hanging="360"/>
      </w:pPr>
      <w:rPr>
        <w:rFonts w:ascii="Courier New" w:hAnsi="Courier New" w:cs="Courier New" w:hint="default"/>
      </w:rPr>
    </w:lvl>
    <w:lvl w:ilvl="2" w:tplc="38090005" w:tentative="1">
      <w:start w:val="1"/>
      <w:numFmt w:val="bullet"/>
      <w:lvlText w:val=""/>
      <w:lvlJc w:val="left"/>
      <w:pPr>
        <w:ind w:left="3384" w:hanging="360"/>
      </w:pPr>
      <w:rPr>
        <w:rFonts w:ascii="Wingdings" w:hAnsi="Wingdings" w:hint="default"/>
      </w:rPr>
    </w:lvl>
    <w:lvl w:ilvl="3" w:tplc="38090001" w:tentative="1">
      <w:start w:val="1"/>
      <w:numFmt w:val="bullet"/>
      <w:lvlText w:val=""/>
      <w:lvlJc w:val="left"/>
      <w:pPr>
        <w:ind w:left="4104" w:hanging="360"/>
      </w:pPr>
      <w:rPr>
        <w:rFonts w:ascii="Symbol" w:hAnsi="Symbol" w:hint="default"/>
      </w:rPr>
    </w:lvl>
    <w:lvl w:ilvl="4" w:tplc="38090003" w:tentative="1">
      <w:start w:val="1"/>
      <w:numFmt w:val="bullet"/>
      <w:lvlText w:val="o"/>
      <w:lvlJc w:val="left"/>
      <w:pPr>
        <w:ind w:left="4824" w:hanging="360"/>
      </w:pPr>
      <w:rPr>
        <w:rFonts w:ascii="Courier New" w:hAnsi="Courier New" w:cs="Courier New" w:hint="default"/>
      </w:rPr>
    </w:lvl>
    <w:lvl w:ilvl="5" w:tplc="38090005" w:tentative="1">
      <w:start w:val="1"/>
      <w:numFmt w:val="bullet"/>
      <w:lvlText w:val=""/>
      <w:lvlJc w:val="left"/>
      <w:pPr>
        <w:ind w:left="5544" w:hanging="360"/>
      </w:pPr>
      <w:rPr>
        <w:rFonts w:ascii="Wingdings" w:hAnsi="Wingdings" w:hint="default"/>
      </w:rPr>
    </w:lvl>
    <w:lvl w:ilvl="6" w:tplc="38090001" w:tentative="1">
      <w:start w:val="1"/>
      <w:numFmt w:val="bullet"/>
      <w:lvlText w:val=""/>
      <w:lvlJc w:val="left"/>
      <w:pPr>
        <w:ind w:left="6264" w:hanging="360"/>
      </w:pPr>
      <w:rPr>
        <w:rFonts w:ascii="Symbol" w:hAnsi="Symbol" w:hint="default"/>
      </w:rPr>
    </w:lvl>
    <w:lvl w:ilvl="7" w:tplc="38090003" w:tentative="1">
      <w:start w:val="1"/>
      <w:numFmt w:val="bullet"/>
      <w:lvlText w:val="o"/>
      <w:lvlJc w:val="left"/>
      <w:pPr>
        <w:ind w:left="6984" w:hanging="360"/>
      </w:pPr>
      <w:rPr>
        <w:rFonts w:ascii="Courier New" w:hAnsi="Courier New" w:cs="Courier New" w:hint="default"/>
      </w:rPr>
    </w:lvl>
    <w:lvl w:ilvl="8" w:tplc="38090005" w:tentative="1">
      <w:start w:val="1"/>
      <w:numFmt w:val="bullet"/>
      <w:lvlText w:val=""/>
      <w:lvlJc w:val="left"/>
      <w:pPr>
        <w:ind w:left="7704" w:hanging="360"/>
      </w:pPr>
      <w:rPr>
        <w:rFonts w:ascii="Wingdings" w:hAnsi="Wingdings" w:hint="default"/>
      </w:rPr>
    </w:lvl>
  </w:abstractNum>
  <w:abstractNum w:abstractNumId="7" w15:restartNumberingAfterBreak="0">
    <w:nsid w:val="09AB0723"/>
    <w:multiLevelType w:val="hybridMultilevel"/>
    <w:tmpl w:val="EFAE8A02"/>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0A3F566B"/>
    <w:multiLevelType w:val="hybridMultilevel"/>
    <w:tmpl w:val="35823F58"/>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0D9C4118"/>
    <w:multiLevelType w:val="hybridMultilevel"/>
    <w:tmpl w:val="EB72F528"/>
    <w:lvl w:ilvl="0" w:tplc="34E6BB6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E336ECF"/>
    <w:multiLevelType w:val="hybridMultilevel"/>
    <w:tmpl w:val="84CCE63A"/>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0FE7376D"/>
    <w:multiLevelType w:val="hybridMultilevel"/>
    <w:tmpl w:val="0D0E0CBC"/>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2" w15:restartNumberingAfterBreak="0">
    <w:nsid w:val="10983B1F"/>
    <w:multiLevelType w:val="hybridMultilevel"/>
    <w:tmpl w:val="BA783244"/>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3" w15:restartNumberingAfterBreak="0">
    <w:nsid w:val="11D719AC"/>
    <w:multiLevelType w:val="hybridMultilevel"/>
    <w:tmpl w:val="DC12181A"/>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12631A77"/>
    <w:multiLevelType w:val="hybridMultilevel"/>
    <w:tmpl w:val="6E2AA710"/>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425724A"/>
    <w:multiLevelType w:val="hybridMultilevel"/>
    <w:tmpl w:val="6F882F2A"/>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17C7582B"/>
    <w:multiLevelType w:val="hybridMultilevel"/>
    <w:tmpl w:val="3E8CEBEC"/>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8D42211"/>
    <w:multiLevelType w:val="hybridMultilevel"/>
    <w:tmpl w:val="2DDA7108"/>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1950391E"/>
    <w:multiLevelType w:val="multilevel"/>
    <w:tmpl w:val="E084AB32"/>
    <w:lvl w:ilvl="0">
      <w:start w:val="1"/>
      <w:numFmt w:val="decimal"/>
      <w:lvlText w:val="%1"/>
      <w:lvlJc w:val="left"/>
      <w:pPr>
        <w:ind w:left="744" w:hanging="744"/>
      </w:pPr>
      <w:rPr>
        <w:rFonts w:hint="default"/>
      </w:rPr>
    </w:lvl>
    <w:lvl w:ilvl="1">
      <w:start w:val="2"/>
      <w:numFmt w:val="decimal"/>
      <w:lvlText w:val="%1.%2"/>
      <w:lvlJc w:val="left"/>
      <w:pPr>
        <w:ind w:left="984" w:hanging="744"/>
      </w:pPr>
      <w:rPr>
        <w:rFonts w:hint="default"/>
      </w:rPr>
    </w:lvl>
    <w:lvl w:ilvl="2">
      <w:start w:val="2"/>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0968A6"/>
    <w:multiLevelType w:val="hybridMultilevel"/>
    <w:tmpl w:val="F814C64A"/>
    <w:lvl w:ilvl="0" w:tplc="5242166E">
      <w:start w:val="1"/>
      <w:numFmt w:val="bullet"/>
      <w:lvlText w:val=""/>
      <w:lvlJc w:val="left"/>
      <w:pPr>
        <w:ind w:left="1944" w:hanging="360"/>
      </w:pPr>
      <w:rPr>
        <w:rFonts w:ascii="Symbol" w:hAnsi="Symbol" w:hint="default"/>
      </w:rPr>
    </w:lvl>
    <w:lvl w:ilvl="1" w:tplc="38090003" w:tentative="1">
      <w:start w:val="1"/>
      <w:numFmt w:val="bullet"/>
      <w:lvlText w:val="o"/>
      <w:lvlJc w:val="left"/>
      <w:pPr>
        <w:ind w:left="2664" w:hanging="360"/>
      </w:pPr>
      <w:rPr>
        <w:rFonts w:ascii="Courier New" w:hAnsi="Courier New" w:cs="Courier New" w:hint="default"/>
      </w:rPr>
    </w:lvl>
    <w:lvl w:ilvl="2" w:tplc="38090005" w:tentative="1">
      <w:start w:val="1"/>
      <w:numFmt w:val="bullet"/>
      <w:lvlText w:val=""/>
      <w:lvlJc w:val="left"/>
      <w:pPr>
        <w:ind w:left="3384" w:hanging="360"/>
      </w:pPr>
      <w:rPr>
        <w:rFonts w:ascii="Wingdings" w:hAnsi="Wingdings" w:hint="default"/>
      </w:rPr>
    </w:lvl>
    <w:lvl w:ilvl="3" w:tplc="38090001" w:tentative="1">
      <w:start w:val="1"/>
      <w:numFmt w:val="bullet"/>
      <w:lvlText w:val=""/>
      <w:lvlJc w:val="left"/>
      <w:pPr>
        <w:ind w:left="4104" w:hanging="360"/>
      </w:pPr>
      <w:rPr>
        <w:rFonts w:ascii="Symbol" w:hAnsi="Symbol" w:hint="default"/>
      </w:rPr>
    </w:lvl>
    <w:lvl w:ilvl="4" w:tplc="38090003" w:tentative="1">
      <w:start w:val="1"/>
      <w:numFmt w:val="bullet"/>
      <w:lvlText w:val="o"/>
      <w:lvlJc w:val="left"/>
      <w:pPr>
        <w:ind w:left="4824" w:hanging="360"/>
      </w:pPr>
      <w:rPr>
        <w:rFonts w:ascii="Courier New" w:hAnsi="Courier New" w:cs="Courier New" w:hint="default"/>
      </w:rPr>
    </w:lvl>
    <w:lvl w:ilvl="5" w:tplc="38090005" w:tentative="1">
      <w:start w:val="1"/>
      <w:numFmt w:val="bullet"/>
      <w:lvlText w:val=""/>
      <w:lvlJc w:val="left"/>
      <w:pPr>
        <w:ind w:left="5544" w:hanging="360"/>
      </w:pPr>
      <w:rPr>
        <w:rFonts w:ascii="Wingdings" w:hAnsi="Wingdings" w:hint="default"/>
      </w:rPr>
    </w:lvl>
    <w:lvl w:ilvl="6" w:tplc="38090001" w:tentative="1">
      <w:start w:val="1"/>
      <w:numFmt w:val="bullet"/>
      <w:lvlText w:val=""/>
      <w:lvlJc w:val="left"/>
      <w:pPr>
        <w:ind w:left="6264" w:hanging="360"/>
      </w:pPr>
      <w:rPr>
        <w:rFonts w:ascii="Symbol" w:hAnsi="Symbol" w:hint="default"/>
      </w:rPr>
    </w:lvl>
    <w:lvl w:ilvl="7" w:tplc="38090003" w:tentative="1">
      <w:start w:val="1"/>
      <w:numFmt w:val="bullet"/>
      <w:lvlText w:val="o"/>
      <w:lvlJc w:val="left"/>
      <w:pPr>
        <w:ind w:left="6984" w:hanging="360"/>
      </w:pPr>
      <w:rPr>
        <w:rFonts w:ascii="Courier New" w:hAnsi="Courier New" w:cs="Courier New" w:hint="default"/>
      </w:rPr>
    </w:lvl>
    <w:lvl w:ilvl="8" w:tplc="38090005" w:tentative="1">
      <w:start w:val="1"/>
      <w:numFmt w:val="bullet"/>
      <w:lvlText w:val=""/>
      <w:lvlJc w:val="left"/>
      <w:pPr>
        <w:ind w:left="7704" w:hanging="360"/>
      </w:pPr>
      <w:rPr>
        <w:rFonts w:ascii="Wingdings" w:hAnsi="Wingdings" w:hint="default"/>
      </w:rPr>
    </w:lvl>
  </w:abstractNum>
  <w:abstractNum w:abstractNumId="21" w15:restartNumberingAfterBreak="0">
    <w:nsid w:val="1B926ECD"/>
    <w:multiLevelType w:val="hybridMultilevel"/>
    <w:tmpl w:val="B51C64B8"/>
    <w:lvl w:ilvl="0" w:tplc="34E6BB6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2" w15:restartNumberingAfterBreak="0">
    <w:nsid w:val="1C911AFB"/>
    <w:multiLevelType w:val="hybridMultilevel"/>
    <w:tmpl w:val="3A28A34E"/>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1D533895"/>
    <w:multiLevelType w:val="multilevel"/>
    <w:tmpl w:val="62C0D8FC"/>
    <w:lvl w:ilvl="0">
      <w:start w:val="2"/>
      <w:numFmt w:val="decimal"/>
      <w:lvlText w:val="%1"/>
      <w:lvlJc w:val="left"/>
      <w:pPr>
        <w:ind w:left="540" w:hanging="540"/>
      </w:pPr>
      <w:rPr>
        <w:rFonts w:hint="default"/>
      </w:rPr>
    </w:lvl>
    <w:lvl w:ilvl="1">
      <w:start w:val="1"/>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4" w15:restartNumberingAfterBreak="0">
    <w:nsid w:val="1E585719"/>
    <w:multiLevelType w:val="hybridMultilevel"/>
    <w:tmpl w:val="68A29C9E"/>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1F250265"/>
    <w:multiLevelType w:val="hybridMultilevel"/>
    <w:tmpl w:val="5366DC60"/>
    <w:lvl w:ilvl="0" w:tplc="34E6BB60">
      <w:start w:val="1"/>
      <w:numFmt w:val="bullet"/>
      <w:lvlText w:val=""/>
      <w:lvlJc w:val="left"/>
      <w:pPr>
        <w:ind w:left="1260" w:hanging="360"/>
      </w:pPr>
      <w:rPr>
        <w:rFonts w:ascii="Symbol" w:hAnsi="Symbol" w:hint="default"/>
      </w:rPr>
    </w:lvl>
    <w:lvl w:ilvl="1" w:tplc="042A0003">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6" w15:restartNumberingAfterBreak="0">
    <w:nsid w:val="1F44235D"/>
    <w:multiLevelType w:val="hybridMultilevel"/>
    <w:tmpl w:val="C34A76DE"/>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1FE07A0B"/>
    <w:multiLevelType w:val="hybridMultilevel"/>
    <w:tmpl w:val="887EBADE"/>
    <w:lvl w:ilvl="0" w:tplc="38090001">
      <w:start w:val="1"/>
      <w:numFmt w:val="bullet"/>
      <w:lvlText w:val=""/>
      <w:lvlJc w:val="left"/>
      <w:pPr>
        <w:ind w:left="2664" w:hanging="360"/>
      </w:pPr>
      <w:rPr>
        <w:rFonts w:ascii="Symbol" w:hAnsi="Symbol" w:hint="default"/>
      </w:rPr>
    </w:lvl>
    <w:lvl w:ilvl="1" w:tplc="38090003" w:tentative="1">
      <w:start w:val="1"/>
      <w:numFmt w:val="bullet"/>
      <w:lvlText w:val="o"/>
      <w:lvlJc w:val="left"/>
      <w:pPr>
        <w:ind w:left="3384" w:hanging="360"/>
      </w:pPr>
      <w:rPr>
        <w:rFonts w:ascii="Courier New" w:hAnsi="Courier New" w:cs="Courier New" w:hint="default"/>
      </w:rPr>
    </w:lvl>
    <w:lvl w:ilvl="2" w:tplc="38090005" w:tentative="1">
      <w:start w:val="1"/>
      <w:numFmt w:val="bullet"/>
      <w:lvlText w:val=""/>
      <w:lvlJc w:val="left"/>
      <w:pPr>
        <w:ind w:left="4104" w:hanging="360"/>
      </w:pPr>
      <w:rPr>
        <w:rFonts w:ascii="Wingdings" w:hAnsi="Wingdings" w:hint="default"/>
      </w:rPr>
    </w:lvl>
    <w:lvl w:ilvl="3" w:tplc="38090001" w:tentative="1">
      <w:start w:val="1"/>
      <w:numFmt w:val="bullet"/>
      <w:lvlText w:val=""/>
      <w:lvlJc w:val="left"/>
      <w:pPr>
        <w:ind w:left="4824" w:hanging="360"/>
      </w:pPr>
      <w:rPr>
        <w:rFonts w:ascii="Symbol" w:hAnsi="Symbol" w:hint="default"/>
      </w:rPr>
    </w:lvl>
    <w:lvl w:ilvl="4" w:tplc="38090003" w:tentative="1">
      <w:start w:val="1"/>
      <w:numFmt w:val="bullet"/>
      <w:lvlText w:val="o"/>
      <w:lvlJc w:val="left"/>
      <w:pPr>
        <w:ind w:left="5544" w:hanging="360"/>
      </w:pPr>
      <w:rPr>
        <w:rFonts w:ascii="Courier New" w:hAnsi="Courier New" w:cs="Courier New" w:hint="default"/>
      </w:rPr>
    </w:lvl>
    <w:lvl w:ilvl="5" w:tplc="38090005" w:tentative="1">
      <w:start w:val="1"/>
      <w:numFmt w:val="bullet"/>
      <w:lvlText w:val=""/>
      <w:lvlJc w:val="left"/>
      <w:pPr>
        <w:ind w:left="6264" w:hanging="360"/>
      </w:pPr>
      <w:rPr>
        <w:rFonts w:ascii="Wingdings" w:hAnsi="Wingdings" w:hint="default"/>
      </w:rPr>
    </w:lvl>
    <w:lvl w:ilvl="6" w:tplc="38090001" w:tentative="1">
      <w:start w:val="1"/>
      <w:numFmt w:val="bullet"/>
      <w:lvlText w:val=""/>
      <w:lvlJc w:val="left"/>
      <w:pPr>
        <w:ind w:left="6984" w:hanging="360"/>
      </w:pPr>
      <w:rPr>
        <w:rFonts w:ascii="Symbol" w:hAnsi="Symbol" w:hint="default"/>
      </w:rPr>
    </w:lvl>
    <w:lvl w:ilvl="7" w:tplc="38090003" w:tentative="1">
      <w:start w:val="1"/>
      <w:numFmt w:val="bullet"/>
      <w:lvlText w:val="o"/>
      <w:lvlJc w:val="left"/>
      <w:pPr>
        <w:ind w:left="7704" w:hanging="360"/>
      </w:pPr>
      <w:rPr>
        <w:rFonts w:ascii="Courier New" w:hAnsi="Courier New" w:cs="Courier New" w:hint="default"/>
      </w:rPr>
    </w:lvl>
    <w:lvl w:ilvl="8" w:tplc="38090005" w:tentative="1">
      <w:start w:val="1"/>
      <w:numFmt w:val="bullet"/>
      <w:lvlText w:val=""/>
      <w:lvlJc w:val="left"/>
      <w:pPr>
        <w:ind w:left="8424" w:hanging="360"/>
      </w:pPr>
      <w:rPr>
        <w:rFonts w:ascii="Wingdings" w:hAnsi="Wingdings" w:hint="default"/>
      </w:rPr>
    </w:lvl>
  </w:abstractNum>
  <w:abstractNum w:abstractNumId="28" w15:restartNumberingAfterBreak="0">
    <w:nsid w:val="1FE84452"/>
    <w:multiLevelType w:val="hybridMultilevel"/>
    <w:tmpl w:val="8E607D04"/>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208D0241"/>
    <w:multiLevelType w:val="hybridMultilevel"/>
    <w:tmpl w:val="4FC0130C"/>
    <w:lvl w:ilvl="0" w:tplc="38090001">
      <w:start w:val="1"/>
      <w:numFmt w:val="bullet"/>
      <w:lvlText w:val=""/>
      <w:lvlJc w:val="left"/>
      <w:pPr>
        <w:ind w:left="2184" w:hanging="360"/>
      </w:pPr>
      <w:rPr>
        <w:rFonts w:ascii="Symbol" w:hAnsi="Symbol" w:hint="default"/>
      </w:rPr>
    </w:lvl>
    <w:lvl w:ilvl="1" w:tplc="38090003" w:tentative="1">
      <w:start w:val="1"/>
      <w:numFmt w:val="bullet"/>
      <w:lvlText w:val="o"/>
      <w:lvlJc w:val="left"/>
      <w:pPr>
        <w:ind w:left="2904" w:hanging="360"/>
      </w:pPr>
      <w:rPr>
        <w:rFonts w:ascii="Courier New" w:hAnsi="Courier New" w:cs="Courier New" w:hint="default"/>
      </w:rPr>
    </w:lvl>
    <w:lvl w:ilvl="2" w:tplc="38090005" w:tentative="1">
      <w:start w:val="1"/>
      <w:numFmt w:val="bullet"/>
      <w:lvlText w:val=""/>
      <w:lvlJc w:val="left"/>
      <w:pPr>
        <w:ind w:left="3624" w:hanging="360"/>
      </w:pPr>
      <w:rPr>
        <w:rFonts w:ascii="Wingdings" w:hAnsi="Wingdings" w:hint="default"/>
      </w:rPr>
    </w:lvl>
    <w:lvl w:ilvl="3" w:tplc="38090001" w:tentative="1">
      <w:start w:val="1"/>
      <w:numFmt w:val="bullet"/>
      <w:lvlText w:val=""/>
      <w:lvlJc w:val="left"/>
      <w:pPr>
        <w:ind w:left="4344" w:hanging="360"/>
      </w:pPr>
      <w:rPr>
        <w:rFonts w:ascii="Symbol" w:hAnsi="Symbol" w:hint="default"/>
      </w:rPr>
    </w:lvl>
    <w:lvl w:ilvl="4" w:tplc="38090003" w:tentative="1">
      <w:start w:val="1"/>
      <w:numFmt w:val="bullet"/>
      <w:lvlText w:val="o"/>
      <w:lvlJc w:val="left"/>
      <w:pPr>
        <w:ind w:left="5064" w:hanging="360"/>
      </w:pPr>
      <w:rPr>
        <w:rFonts w:ascii="Courier New" w:hAnsi="Courier New" w:cs="Courier New" w:hint="default"/>
      </w:rPr>
    </w:lvl>
    <w:lvl w:ilvl="5" w:tplc="38090005" w:tentative="1">
      <w:start w:val="1"/>
      <w:numFmt w:val="bullet"/>
      <w:lvlText w:val=""/>
      <w:lvlJc w:val="left"/>
      <w:pPr>
        <w:ind w:left="5784" w:hanging="360"/>
      </w:pPr>
      <w:rPr>
        <w:rFonts w:ascii="Wingdings" w:hAnsi="Wingdings" w:hint="default"/>
      </w:rPr>
    </w:lvl>
    <w:lvl w:ilvl="6" w:tplc="38090001" w:tentative="1">
      <w:start w:val="1"/>
      <w:numFmt w:val="bullet"/>
      <w:lvlText w:val=""/>
      <w:lvlJc w:val="left"/>
      <w:pPr>
        <w:ind w:left="6504" w:hanging="360"/>
      </w:pPr>
      <w:rPr>
        <w:rFonts w:ascii="Symbol" w:hAnsi="Symbol" w:hint="default"/>
      </w:rPr>
    </w:lvl>
    <w:lvl w:ilvl="7" w:tplc="38090003" w:tentative="1">
      <w:start w:val="1"/>
      <w:numFmt w:val="bullet"/>
      <w:lvlText w:val="o"/>
      <w:lvlJc w:val="left"/>
      <w:pPr>
        <w:ind w:left="7224" w:hanging="360"/>
      </w:pPr>
      <w:rPr>
        <w:rFonts w:ascii="Courier New" w:hAnsi="Courier New" w:cs="Courier New" w:hint="default"/>
      </w:rPr>
    </w:lvl>
    <w:lvl w:ilvl="8" w:tplc="38090005" w:tentative="1">
      <w:start w:val="1"/>
      <w:numFmt w:val="bullet"/>
      <w:lvlText w:val=""/>
      <w:lvlJc w:val="left"/>
      <w:pPr>
        <w:ind w:left="7944" w:hanging="360"/>
      </w:pPr>
      <w:rPr>
        <w:rFonts w:ascii="Wingdings" w:hAnsi="Wingdings" w:hint="default"/>
      </w:rPr>
    </w:lvl>
  </w:abstractNum>
  <w:abstractNum w:abstractNumId="30" w15:restartNumberingAfterBreak="0">
    <w:nsid w:val="20F64818"/>
    <w:multiLevelType w:val="hybridMultilevel"/>
    <w:tmpl w:val="3D041CAA"/>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2245666F"/>
    <w:multiLevelType w:val="hybridMultilevel"/>
    <w:tmpl w:val="F1A029A2"/>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50B5B4F"/>
    <w:multiLevelType w:val="hybridMultilevel"/>
    <w:tmpl w:val="DE32CCB6"/>
    <w:lvl w:ilvl="0" w:tplc="3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252D7B03"/>
    <w:multiLevelType w:val="hybridMultilevel"/>
    <w:tmpl w:val="690429B2"/>
    <w:lvl w:ilvl="0" w:tplc="3809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263D340A"/>
    <w:multiLevelType w:val="hybridMultilevel"/>
    <w:tmpl w:val="FA8424F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5" w15:restartNumberingAfterBreak="0">
    <w:nsid w:val="268D364C"/>
    <w:multiLevelType w:val="hybridMultilevel"/>
    <w:tmpl w:val="A182756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6" w15:restartNumberingAfterBreak="0">
    <w:nsid w:val="269D1F71"/>
    <w:multiLevelType w:val="hybridMultilevel"/>
    <w:tmpl w:val="AC74827E"/>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8906924"/>
    <w:multiLevelType w:val="hybridMultilevel"/>
    <w:tmpl w:val="C568BED4"/>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294F6D71"/>
    <w:multiLevelType w:val="hybridMultilevel"/>
    <w:tmpl w:val="EACC2DC6"/>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29D32B5D"/>
    <w:multiLevelType w:val="hybridMultilevel"/>
    <w:tmpl w:val="6E68266C"/>
    <w:lvl w:ilvl="0" w:tplc="34E6BB60">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40" w15:restartNumberingAfterBreak="0">
    <w:nsid w:val="2D1B2264"/>
    <w:multiLevelType w:val="hybridMultilevel"/>
    <w:tmpl w:val="2BA48942"/>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2D9D0ECC"/>
    <w:multiLevelType w:val="hybridMultilevel"/>
    <w:tmpl w:val="0E262912"/>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2EC033C7"/>
    <w:multiLevelType w:val="hybridMultilevel"/>
    <w:tmpl w:val="F278867E"/>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2FB319F0"/>
    <w:multiLevelType w:val="hybridMultilevel"/>
    <w:tmpl w:val="739ED42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4" w15:restartNumberingAfterBreak="0">
    <w:nsid w:val="3067211A"/>
    <w:multiLevelType w:val="hybridMultilevel"/>
    <w:tmpl w:val="AE2EB926"/>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314138B0"/>
    <w:multiLevelType w:val="hybridMultilevel"/>
    <w:tmpl w:val="0942735E"/>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6" w15:restartNumberingAfterBreak="0">
    <w:nsid w:val="31A42EDE"/>
    <w:multiLevelType w:val="hybridMultilevel"/>
    <w:tmpl w:val="710C7C0C"/>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7" w15:restartNumberingAfterBreak="0">
    <w:nsid w:val="31A53FE4"/>
    <w:multiLevelType w:val="multilevel"/>
    <w:tmpl w:val="94DE75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3559681C"/>
    <w:multiLevelType w:val="hybridMultilevel"/>
    <w:tmpl w:val="AD925032"/>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9" w15:restartNumberingAfterBreak="0">
    <w:nsid w:val="36AD3ADC"/>
    <w:multiLevelType w:val="hybridMultilevel"/>
    <w:tmpl w:val="8B06DB2E"/>
    <w:lvl w:ilvl="0" w:tplc="38090001">
      <w:start w:val="1"/>
      <w:numFmt w:val="bullet"/>
      <w:lvlText w:val=""/>
      <w:lvlJc w:val="left"/>
      <w:pPr>
        <w:ind w:left="2184" w:hanging="360"/>
      </w:pPr>
      <w:rPr>
        <w:rFonts w:ascii="Symbol" w:hAnsi="Symbol" w:hint="default"/>
      </w:rPr>
    </w:lvl>
    <w:lvl w:ilvl="1" w:tplc="38090003" w:tentative="1">
      <w:start w:val="1"/>
      <w:numFmt w:val="bullet"/>
      <w:lvlText w:val="o"/>
      <w:lvlJc w:val="left"/>
      <w:pPr>
        <w:ind w:left="2904" w:hanging="360"/>
      </w:pPr>
      <w:rPr>
        <w:rFonts w:ascii="Courier New" w:hAnsi="Courier New" w:cs="Courier New" w:hint="default"/>
      </w:rPr>
    </w:lvl>
    <w:lvl w:ilvl="2" w:tplc="38090005" w:tentative="1">
      <w:start w:val="1"/>
      <w:numFmt w:val="bullet"/>
      <w:lvlText w:val=""/>
      <w:lvlJc w:val="left"/>
      <w:pPr>
        <w:ind w:left="3624" w:hanging="360"/>
      </w:pPr>
      <w:rPr>
        <w:rFonts w:ascii="Wingdings" w:hAnsi="Wingdings" w:hint="default"/>
      </w:rPr>
    </w:lvl>
    <w:lvl w:ilvl="3" w:tplc="38090001" w:tentative="1">
      <w:start w:val="1"/>
      <w:numFmt w:val="bullet"/>
      <w:lvlText w:val=""/>
      <w:lvlJc w:val="left"/>
      <w:pPr>
        <w:ind w:left="4344" w:hanging="360"/>
      </w:pPr>
      <w:rPr>
        <w:rFonts w:ascii="Symbol" w:hAnsi="Symbol" w:hint="default"/>
      </w:rPr>
    </w:lvl>
    <w:lvl w:ilvl="4" w:tplc="38090003" w:tentative="1">
      <w:start w:val="1"/>
      <w:numFmt w:val="bullet"/>
      <w:lvlText w:val="o"/>
      <w:lvlJc w:val="left"/>
      <w:pPr>
        <w:ind w:left="5064" w:hanging="360"/>
      </w:pPr>
      <w:rPr>
        <w:rFonts w:ascii="Courier New" w:hAnsi="Courier New" w:cs="Courier New" w:hint="default"/>
      </w:rPr>
    </w:lvl>
    <w:lvl w:ilvl="5" w:tplc="38090005" w:tentative="1">
      <w:start w:val="1"/>
      <w:numFmt w:val="bullet"/>
      <w:lvlText w:val=""/>
      <w:lvlJc w:val="left"/>
      <w:pPr>
        <w:ind w:left="5784" w:hanging="360"/>
      </w:pPr>
      <w:rPr>
        <w:rFonts w:ascii="Wingdings" w:hAnsi="Wingdings" w:hint="default"/>
      </w:rPr>
    </w:lvl>
    <w:lvl w:ilvl="6" w:tplc="38090001" w:tentative="1">
      <w:start w:val="1"/>
      <w:numFmt w:val="bullet"/>
      <w:lvlText w:val=""/>
      <w:lvlJc w:val="left"/>
      <w:pPr>
        <w:ind w:left="6504" w:hanging="360"/>
      </w:pPr>
      <w:rPr>
        <w:rFonts w:ascii="Symbol" w:hAnsi="Symbol" w:hint="default"/>
      </w:rPr>
    </w:lvl>
    <w:lvl w:ilvl="7" w:tplc="38090003" w:tentative="1">
      <w:start w:val="1"/>
      <w:numFmt w:val="bullet"/>
      <w:lvlText w:val="o"/>
      <w:lvlJc w:val="left"/>
      <w:pPr>
        <w:ind w:left="7224" w:hanging="360"/>
      </w:pPr>
      <w:rPr>
        <w:rFonts w:ascii="Courier New" w:hAnsi="Courier New" w:cs="Courier New" w:hint="default"/>
      </w:rPr>
    </w:lvl>
    <w:lvl w:ilvl="8" w:tplc="38090005" w:tentative="1">
      <w:start w:val="1"/>
      <w:numFmt w:val="bullet"/>
      <w:lvlText w:val=""/>
      <w:lvlJc w:val="left"/>
      <w:pPr>
        <w:ind w:left="7944" w:hanging="360"/>
      </w:pPr>
      <w:rPr>
        <w:rFonts w:ascii="Wingdings" w:hAnsi="Wingdings" w:hint="default"/>
      </w:rPr>
    </w:lvl>
  </w:abstractNum>
  <w:abstractNum w:abstractNumId="50" w15:restartNumberingAfterBreak="0">
    <w:nsid w:val="38EC7A67"/>
    <w:multiLevelType w:val="hybridMultilevel"/>
    <w:tmpl w:val="39F01884"/>
    <w:lvl w:ilvl="0" w:tplc="34E6BB6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39967B85"/>
    <w:multiLevelType w:val="hybridMultilevel"/>
    <w:tmpl w:val="85FCADC6"/>
    <w:lvl w:ilvl="0" w:tplc="5242166E">
      <w:start w:val="1"/>
      <w:numFmt w:val="bullet"/>
      <w:lvlText w:val=""/>
      <w:lvlJc w:val="left"/>
      <w:pPr>
        <w:ind w:left="2904" w:hanging="360"/>
      </w:pPr>
      <w:rPr>
        <w:rFonts w:ascii="Symbol" w:hAnsi="Symbol" w:hint="default"/>
      </w:rPr>
    </w:lvl>
    <w:lvl w:ilvl="1" w:tplc="38090003" w:tentative="1">
      <w:start w:val="1"/>
      <w:numFmt w:val="bullet"/>
      <w:lvlText w:val="o"/>
      <w:lvlJc w:val="left"/>
      <w:pPr>
        <w:ind w:left="3624" w:hanging="360"/>
      </w:pPr>
      <w:rPr>
        <w:rFonts w:ascii="Courier New" w:hAnsi="Courier New" w:cs="Courier New" w:hint="default"/>
      </w:rPr>
    </w:lvl>
    <w:lvl w:ilvl="2" w:tplc="38090005" w:tentative="1">
      <w:start w:val="1"/>
      <w:numFmt w:val="bullet"/>
      <w:lvlText w:val=""/>
      <w:lvlJc w:val="left"/>
      <w:pPr>
        <w:ind w:left="4344" w:hanging="360"/>
      </w:pPr>
      <w:rPr>
        <w:rFonts w:ascii="Wingdings" w:hAnsi="Wingdings" w:hint="default"/>
      </w:rPr>
    </w:lvl>
    <w:lvl w:ilvl="3" w:tplc="38090001" w:tentative="1">
      <w:start w:val="1"/>
      <w:numFmt w:val="bullet"/>
      <w:lvlText w:val=""/>
      <w:lvlJc w:val="left"/>
      <w:pPr>
        <w:ind w:left="5064" w:hanging="360"/>
      </w:pPr>
      <w:rPr>
        <w:rFonts w:ascii="Symbol" w:hAnsi="Symbol" w:hint="default"/>
      </w:rPr>
    </w:lvl>
    <w:lvl w:ilvl="4" w:tplc="38090003" w:tentative="1">
      <w:start w:val="1"/>
      <w:numFmt w:val="bullet"/>
      <w:lvlText w:val="o"/>
      <w:lvlJc w:val="left"/>
      <w:pPr>
        <w:ind w:left="5784" w:hanging="360"/>
      </w:pPr>
      <w:rPr>
        <w:rFonts w:ascii="Courier New" w:hAnsi="Courier New" w:cs="Courier New" w:hint="default"/>
      </w:rPr>
    </w:lvl>
    <w:lvl w:ilvl="5" w:tplc="38090005" w:tentative="1">
      <w:start w:val="1"/>
      <w:numFmt w:val="bullet"/>
      <w:lvlText w:val=""/>
      <w:lvlJc w:val="left"/>
      <w:pPr>
        <w:ind w:left="6504" w:hanging="360"/>
      </w:pPr>
      <w:rPr>
        <w:rFonts w:ascii="Wingdings" w:hAnsi="Wingdings" w:hint="default"/>
      </w:rPr>
    </w:lvl>
    <w:lvl w:ilvl="6" w:tplc="38090001" w:tentative="1">
      <w:start w:val="1"/>
      <w:numFmt w:val="bullet"/>
      <w:lvlText w:val=""/>
      <w:lvlJc w:val="left"/>
      <w:pPr>
        <w:ind w:left="7224" w:hanging="360"/>
      </w:pPr>
      <w:rPr>
        <w:rFonts w:ascii="Symbol" w:hAnsi="Symbol" w:hint="default"/>
      </w:rPr>
    </w:lvl>
    <w:lvl w:ilvl="7" w:tplc="38090003" w:tentative="1">
      <w:start w:val="1"/>
      <w:numFmt w:val="bullet"/>
      <w:lvlText w:val="o"/>
      <w:lvlJc w:val="left"/>
      <w:pPr>
        <w:ind w:left="7944" w:hanging="360"/>
      </w:pPr>
      <w:rPr>
        <w:rFonts w:ascii="Courier New" w:hAnsi="Courier New" w:cs="Courier New" w:hint="default"/>
      </w:rPr>
    </w:lvl>
    <w:lvl w:ilvl="8" w:tplc="38090005" w:tentative="1">
      <w:start w:val="1"/>
      <w:numFmt w:val="bullet"/>
      <w:lvlText w:val=""/>
      <w:lvlJc w:val="left"/>
      <w:pPr>
        <w:ind w:left="8664" w:hanging="360"/>
      </w:pPr>
      <w:rPr>
        <w:rFonts w:ascii="Wingdings" w:hAnsi="Wingdings" w:hint="default"/>
      </w:rPr>
    </w:lvl>
  </w:abstractNum>
  <w:abstractNum w:abstractNumId="5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0747C7"/>
    <w:multiLevelType w:val="hybridMultilevel"/>
    <w:tmpl w:val="DE9E06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3E1619D9"/>
    <w:multiLevelType w:val="hybridMultilevel"/>
    <w:tmpl w:val="B6B007C0"/>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5" w15:restartNumberingAfterBreak="0">
    <w:nsid w:val="40EE2E91"/>
    <w:multiLevelType w:val="hybridMultilevel"/>
    <w:tmpl w:val="2DD0E42E"/>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6" w15:restartNumberingAfterBreak="0">
    <w:nsid w:val="42E76A09"/>
    <w:multiLevelType w:val="hybridMultilevel"/>
    <w:tmpl w:val="DF4E4E3E"/>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7" w15:restartNumberingAfterBreak="0">
    <w:nsid w:val="46557565"/>
    <w:multiLevelType w:val="hybridMultilevel"/>
    <w:tmpl w:val="A424A0E8"/>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6B55D71"/>
    <w:multiLevelType w:val="hybridMultilevel"/>
    <w:tmpl w:val="0CE6349A"/>
    <w:lvl w:ilvl="0" w:tplc="38090005">
      <w:start w:val="1"/>
      <w:numFmt w:val="bullet"/>
      <w:lvlText w:val=""/>
      <w:lvlJc w:val="left"/>
      <w:pPr>
        <w:ind w:left="3567" w:hanging="360"/>
      </w:pPr>
      <w:rPr>
        <w:rFonts w:ascii="Wingdings" w:hAnsi="Wingdings" w:hint="default"/>
      </w:rPr>
    </w:lvl>
    <w:lvl w:ilvl="1" w:tplc="38090003" w:tentative="1">
      <w:start w:val="1"/>
      <w:numFmt w:val="bullet"/>
      <w:lvlText w:val="o"/>
      <w:lvlJc w:val="left"/>
      <w:pPr>
        <w:ind w:left="4287" w:hanging="360"/>
      </w:pPr>
      <w:rPr>
        <w:rFonts w:ascii="Courier New" w:hAnsi="Courier New" w:cs="Courier New" w:hint="default"/>
      </w:rPr>
    </w:lvl>
    <w:lvl w:ilvl="2" w:tplc="38090005" w:tentative="1">
      <w:start w:val="1"/>
      <w:numFmt w:val="bullet"/>
      <w:lvlText w:val=""/>
      <w:lvlJc w:val="left"/>
      <w:pPr>
        <w:ind w:left="5007" w:hanging="360"/>
      </w:pPr>
      <w:rPr>
        <w:rFonts w:ascii="Wingdings" w:hAnsi="Wingdings" w:hint="default"/>
      </w:rPr>
    </w:lvl>
    <w:lvl w:ilvl="3" w:tplc="38090001" w:tentative="1">
      <w:start w:val="1"/>
      <w:numFmt w:val="bullet"/>
      <w:lvlText w:val=""/>
      <w:lvlJc w:val="left"/>
      <w:pPr>
        <w:ind w:left="5727" w:hanging="360"/>
      </w:pPr>
      <w:rPr>
        <w:rFonts w:ascii="Symbol" w:hAnsi="Symbol" w:hint="default"/>
      </w:rPr>
    </w:lvl>
    <w:lvl w:ilvl="4" w:tplc="38090003" w:tentative="1">
      <w:start w:val="1"/>
      <w:numFmt w:val="bullet"/>
      <w:lvlText w:val="o"/>
      <w:lvlJc w:val="left"/>
      <w:pPr>
        <w:ind w:left="6447" w:hanging="360"/>
      </w:pPr>
      <w:rPr>
        <w:rFonts w:ascii="Courier New" w:hAnsi="Courier New" w:cs="Courier New" w:hint="default"/>
      </w:rPr>
    </w:lvl>
    <w:lvl w:ilvl="5" w:tplc="38090005" w:tentative="1">
      <w:start w:val="1"/>
      <w:numFmt w:val="bullet"/>
      <w:lvlText w:val=""/>
      <w:lvlJc w:val="left"/>
      <w:pPr>
        <w:ind w:left="7167" w:hanging="360"/>
      </w:pPr>
      <w:rPr>
        <w:rFonts w:ascii="Wingdings" w:hAnsi="Wingdings" w:hint="default"/>
      </w:rPr>
    </w:lvl>
    <w:lvl w:ilvl="6" w:tplc="38090001" w:tentative="1">
      <w:start w:val="1"/>
      <w:numFmt w:val="bullet"/>
      <w:lvlText w:val=""/>
      <w:lvlJc w:val="left"/>
      <w:pPr>
        <w:ind w:left="7887" w:hanging="360"/>
      </w:pPr>
      <w:rPr>
        <w:rFonts w:ascii="Symbol" w:hAnsi="Symbol" w:hint="default"/>
      </w:rPr>
    </w:lvl>
    <w:lvl w:ilvl="7" w:tplc="38090003" w:tentative="1">
      <w:start w:val="1"/>
      <w:numFmt w:val="bullet"/>
      <w:lvlText w:val="o"/>
      <w:lvlJc w:val="left"/>
      <w:pPr>
        <w:ind w:left="8607" w:hanging="360"/>
      </w:pPr>
      <w:rPr>
        <w:rFonts w:ascii="Courier New" w:hAnsi="Courier New" w:cs="Courier New" w:hint="default"/>
      </w:rPr>
    </w:lvl>
    <w:lvl w:ilvl="8" w:tplc="38090005" w:tentative="1">
      <w:start w:val="1"/>
      <w:numFmt w:val="bullet"/>
      <w:lvlText w:val=""/>
      <w:lvlJc w:val="left"/>
      <w:pPr>
        <w:ind w:left="9327" w:hanging="360"/>
      </w:pPr>
      <w:rPr>
        <w:rFonts w:ascii="Wingdings" w:hAnsi="Wingdings" w:hint="default"/>
      </w:rPr>
    </w:lvl>
  </w:abstractNum>
  <w:abstractNum w:abstractNumId="59" w15:restartNumberingAfterBreak="0">
    <w:nsid w:val="46D342B0"/>
    <w:multiLevelType w:val="hybridMultilevel"/>
    <w:tmpl w:val="281AB02C"/>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4733295E"/>
    <w:multiLevelType w:val="hybridMultilevel"/>
    <w:tmpl w:val="6A9E8592"/>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8605EFE"/>
    <w:multiLevelType w:val="hybridMultilevel"/>
    <w:tmpl w:val="A3E04AD2"/>
    <w:lvl w:ilvl="0" w:tplc="5242166E">
      <w:start w:val="1"/>
      <w:numFmt w:val="bullet"/>
      <w:lvlText w:val=""/>
      <w:lvlJc w:val="left"/>
      <w:pPr>
        <w:ind w:left="1944" w:hanging="360"/>
      </w:pPr>
      <w:rPr>
        <w:rFonts w:ascii="Symbol" w:hAnsi="Symbol" w:hint="default"/>
      </w:rPr>
    </w:lvl>
    <w:lvl w:ilvl="1" w:tplc="38090003">
      <w:start w:val="1"/>
      <w:numFmt w:val="bullet"/>
      <w:lvlText w:val="o"/>
      <w:lvlJc w:val="left"/>
      <w:pPr>
        <w:ind w:left="2664" w:hanging="360"/>
      </w:pPr>
      <w:rPr>
        <w:rFonts w:ascii="Courier New" w:hAnsi="Courier New" w:cs="Courier New" w:hint="default"/>
      </w:rPr>
    </w:lvl>
    <w:lvl w:ilvl="2" w:tplc="38090005">
      <w:start w:val="1"/>
      <w:numFmt w:val="bullet"/>
      <w:lvlText w:val=""/>
      <w:lvlJc w:val="left"/>
      <w:pPr>
        <w:ind w:left="3384" w:hanging="360"/>
      </w:pPr>
      <w:rPr>
        <w:rFonts w:ascii="Wingdings" w:hAnsi="Wingdings" w:hint="default"/>
      </w:rPr>
    </w:lvl>
    <w:lvl w:ilvl="3" w:tplc="38090001" w:tentative="1">
      <w:start w:val="1"/>
      <w:numFmt w:val="bullet"/>
      <w:lvlText w:val=""/>
      <w:lvlJc w:val="left"/>
      <w:pPr>
        <w:ind w:left="4104" w:hanging="360"/>
      </w:pPr>
      <w:rPr>
        <w:rFonts w:ascii="Symbol" w:hAnsi="Symbol" w:hint="default"/>
      </w:rPr>
    </w:lvl>
    <w:lvl w:ilvl="4" w:tplc="38090003" w:tentative="1">
      <w:start w:val="1"/>
      <w:numFmt w:val="bullet"/>
      <w:lvlText w:val="o"/>
      <w:lvlJc w:val="left"/>
      <w:pPr>
        <w:ind w:left="4824" w:hanging="360"/>
      </w:pPr>
      <w:rPr>
        <w:rFonts w:ascii="Courier New" w:hAnsi="Courier New" w:cs="Courier New" w:hint="default"/>
      </w:rPr>
    </w:lvl>
    <w:lvl w:ilvl="5" w:tplc="38090005" w:tentative="1">
      <w:start w:val="1"/>
      <w:numFmt w:val="bullet"/>
      <w:lvlText w:val=""/>
      <w:lvlJc w:val="left"/>
      <w:pPr>
        <w:ind w:left="5544" w:hanging="360"/>
      </w:pPr>
      <w:rPr>
        <w:rFonts w:ascii="Wingdings" w:hAnsi="Wingdings" w:hint="default"/>
      </w:rPr>
    </w:lvl>
    <w:lvl w:ilvl="6" w:tplc="38090001" w:tentative="1">
      <w:start w:val="1"/>
      <w:numFmt w:val="bullet"/>
      <w:lvlText w:val=""/>
      <w:lvlJc w:val="left"/>
      <w:pPr>
        <w:ind w:left="6264" w:hanging="360"/>
      </w:pPr>
      <w:rPr>
        <w:rFonts w:ascii="Symbol" w:hAnsi="Symbol" w:hint="default"/>
      </w:rPr>
    </w:lvl>
    <w:lvl w:ilvl="7" w:tplc="38090003" w:tentative="1">
      <w:start w:val="1"/>
      <w:numFmt w:val="bullet"/>
      <w:lvlText w:val="o"/>
      <w:lvlJc w:val="left"/>
      <w:pPr>
        <w:ind w:left="6984" w:hanging="360"/>
      </w:pPr>
      <w:rPr>
        <w:rFonts w:ascii="Courier New" w:hAnsi="Courier New" w:cs="Courier New" w:hint="default"/>
      </w:rPr>
    </w:lvl>
    <w:lvl w:ilvl="8" w:tplc="38090005" w:tentative="1">
      <w:start w:val="1"/>
      <w:numFmt w:val="bullet"/>
      <w:lvlText w:val=""/>
      <w:lvlJc w:val="left"/>
      <w:pPr>
        <w:ind w:left="7704" w:hanging="360"/>
      </w:pPr>
      <w:rPr>
        <w:rFonts w:ascii="Wingdings" w:hAnsi="Wingdings" w:hint="default"/>
      </w:rPr>
    </w:lvl>
  </w:abstractNum>
  <w:abstractNum w:abstractNumId="62" w15:restartNumberingAfterBreak="0">
    <w:nsid w:val="49005A7E"/>
    <w:multiLevelType w:val="hybridMultilevel"/>
    <w:tmpl w:val="70060102"/>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A2C43F2"/>
    <w:multiLevelType w:val="hybridMultilevel"/>
    <w:tmpl w:val="CBA8809E"/>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4" w15:restartNumberingAfterBreak="0">
    <w:nsid w:val="4A641843"/>
    <w:multiLevelType w:val="hybridMultilevel"/>
    <w:tmpl w:val="F6C80336"/>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5" w15:restartNumberingAfterBreak="0">
    <w:nsid w:val="4B1B032D"/>
    <w:multiLevelType w:val="hybridMultilevel"/>
    <w:tmpl w:val="19E60E1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6" w15:restartNumberingAfterBreak="0">
    <w:nsid w:val="4BB63A13"/>
    <w:multiLevelType w:val="hybridMultilevel"/>
    <w:tmpl w:val="38D2271C"/>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C0D5A6C"/>
    <w:multiLevelType w:val="hybridMultilevel"/>
    <w:tmpl w:val="9094F42C"/>
    <w:lvl w:ilvl="0" w:tplc="5242166E">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4E2A6E07"/>
    <w:multiLevelType w:val="hybridMultilevel"/>
    <w:tmpl w:val="256C219E"/>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EAA23DC"/>
    <w:multiLevelType w:val="hybridMultilevel"/>
    <w:tmpl w:val="766A645E"/>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0" w15:restartNumberingAfterBreak="0">
    <w:nsid w:val="4F1804F7"/>
    <w:multiLevelType w:val="hybridMultilevel"/>
    <w:tmpl w:val="2D822FF0"/>
    <w:lvl w:ilvl="0" w:tplc="38090001">
      <w:start w:val="1"/>
      <w:numFmt w:val="bullet"/>
      <w:lvlText w:val=""/>
      <w:lvlJc w:val="left"/>
      <w:pPr>
        <w:ind w:left="2664" w:hanging="360"/>
      </w:pPr>
      <w:rPr>
        <w:rFonts w:ascii="Symbol" w:hAnsi="Symbol" w:hint="default"/>
      </w:rPr>
    </w:lvl>
    <w:lvl w:ilvl="1" w:tplc="38090003" w:tentative="1">
      <w:start w:val="1"/>
      <w:numFmt w:val="bullet"/>
      <w:lvlText w:val="o"/>
      <w:lvlJc w:val="left"/>
      <w:pPr>
        <w:ind w:left="3384" w:hanging="360"/>
      </w:pPr>
      <w:rPr>
        <w:rFonts w:ascii="Courier New" w:hAnsi="Courier New" w:cs="Courier New" w:hint="default"/>
      </w:rPr>
    </w:lvl>
    <w:lvl w:ilvl="2" w:tplc="38090005" w:tentative="1">
      <w:start w:val="1"/>
      <w:numFmt w:val="bullet"/>
      <w:lvlText w:val=""/>
      <w:lvlJc w:val="left"/>
      <w:pPr>
        <w:ind w:left="4104" w:hanging="360"/>
      </w:pPr>
      <w:rPr>
        <w:rFonts w:ascii="Wingdings" w:hAnsi="Wingdings" w:hint="default"/>
      </w:rPr>
    </w:lvl>
    <w:lvl w:ilvl="3" w:tplc="38090001" w:tentative="1">
      <w:start w:val="1"/>
      <w:numFmt w:val="bullet"/>
      <w:lvlText w:val=""/>
      <w:lvlJc w:val="left"/>
      <w:pPr>
        <w:ind w:left="4824" w:hanging="360"/>
      </w:pPr>
      <w:rPr>
        <w:rFonts w:ascii="Symbol" w:hAnsi="Symbol" w:hint="default"/>
      </w:rPr>
    </w:lvl>
    <w:lvl w:ilvl="4" w:tplc="38090003" w:tentative="1">
      <w:start w:val="1"/>
      <w:numFmt w:val="bullet"/>
      <w:lvlText w:val="o"/>
      <w:lvlJc w:val="left"/>
      <w:pPr>
        <w:ind w:left="5544" w:hanging="360"/>
      </w:pPr>
      <w:rPr>
        <w:rFonts w:ascii="Courier New" w:hAnsi="Courier New" w:cs="Courier New" w:hint="default"/>
      </w:rPr>
    </w:lvl>
    <w:lvl w:ilvl="5" w:tplc="38090005" w:tentative="1">
      <w:start w:val="1"/>
      <w:numFmt w:val="bullet"/>
      <w:lvlText w:val=""/>
      <w:lvlJc w:val="left"/>
      <w:pPr>
        <w:ind w:left="6264" w:hanging="360"/>
      </w:pPr>
      <w:rPr>
        <w:rFonts w:ascii="Wingdings" w:hAnsi="Wingdings" w:hint="default"/>
      </w:rPr>
    </w:lvl>
    <w:lvl w:ilvl="6" w:tplc="38090001" w:tentative="1">
      <w:start w:val="1"/>
      <w:numFmt w:val="bullet"/>
      <w:lvlText w:val=""/>
      <w:lvlJc w:val="left"/>
      <w:pPr>
        <w:ind w:left="6984" w:hanging="360"/>
      </w:pPr>
      <w:rPr>
        <w:rFonts w:ascii="Symbol" w:hAnsi="Symbol" w:hint="default"/>
      </w:rPr>
    </w:lvl>
    <w:lvl w:ilvl="7" w:tplc="38090003" w:tentative="1">
      <w:start w:val="1"/>
      <w:numFmt w:val="bullet"/>
      <w:lvlText w:val="o"/>
      <w:lvlJc w:val="left"/>
      <w:pPr>
        <w:ind w:left="7704" w:hanging="360"/>
      </w:pPr>
      <w:rPr>
        <w:rFonts w:ascii="Courier New" w:hAnsi="Courier New" w:cs="Courier New" w:hint="default"/>
      </w:rPr>
    </w:lvl>
    <w:lvl w:ilvl="8" w:tplc="38090005" w:tentative="1">
      <w:start w:val="1"/>
      <w:numFmt w:val="bullet"/>
      <w:lvlText w:val=""/>
      <w:lvlJc w:val="left"/>
      <w:pPr>
        <w:ind w:left="8424" w:hanging="360"/>
      </w:pPr>
      <w:rPr>
        <w:rFonts w:ascii="Wingdings" w:hAnsi="Wingdings" w:hint="default"/>
      </w:rPr>
    </w:lvl>
  </w:abstractNum>
  <w:abstractNum w:abstractNumId="71" w15:restartNumberingAfterBreak="0">
    <w:nsid w:val="4F9A16EF"/>
    <w:multiLevelType w:val="hybridMultilevel"/>
    <w:tmpl w:val="FA9E421C"/>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4377CC1"/>
    <w:multiLevelType w:val="hybridMultilevel"/>
    <w:tmpl w:val="5598097C"/>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4" w15:restartNumberingAfterBreak="0">
    <w:nsid w:val="58894ADE"/>
    <w:multiLevelType w:val="hybridMultilevel"/>
    <w:tmpl w:val="B616E1B2"/>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92700DC"/>
    <w:multiLevelType w:val="hybridMultilevel"/>
    <w:tmpl w:val="486EF326"/>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6" w15:restartNumberingAfterBreak="0">
    <w:nsid w:val="592C2F32"/>
    <w:multiLevelType w:val="hybridMultilevel"/>
    <w:tmpl w:val="57CED3BA"/>
    <w:lvl w:ilvl="0" w:tplc="34E6BB60">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037FF"/>
    <w:multiLevelType w:val="hybridMultilevel"/>
    <w:tmpl w:val="485ECD50"/>
    <w:lvl w:ilvl="0" w:tplc="3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15:restartNumberingAfterBreak="0">
    <w:nsid w:val="607001EE"/>
    <w:multiLevelType w:val="hybridMultilevel"/>
    <w:tmpl w:val="63FAD192"/>
    <w:lvl w:ilvl="0" w:tplc="38090001">
      <w:start w:val="1"/>
      <w:numFmt w:val="bullet"/>
      <w:lvlText w:val=""/>
      <w:lvlJc w:val="left"/>
      <w:pPr>
        <w:ind w:left="2184" w:hanging="360"/>
      </w:pPr>
      <w:rPr>
        <w:rFonts w:ascii="Symbol" w:hAnsi="Symbol" w:hint="default"/>
      </w:rPr>
    </w:lvl>
    <w:lvl w:ilvl="1" w:tplc="38090003" w:tentative="1">
      <w:start w:val="1"/>
      <w:numFmt w:val="bullet"/>
      <w:lvlText w:val="o"/>
      <w:lvlJc w:val="left"/>
      <w:pPr>
        <w:ind w:left="2904" w:hanging="360"/>
      </w:pPr>
      <w:rPr>
        <w:rFonts w:ascii="Courier New" w:hAnsi="Courier New" w:cs="Courier New" w:hint="default"/>
      </w:rPr>
    </w:lvl>
    <w:lvl w:ilvl="2" w:tplc="38090005" w:tentative="1">
      <w:start w:val="1"/>
      <w:numFmt w:val="bullet"/>
      <w:lvlText w:val=""/>
      <w:lvlJc w:val="left"/>
      <w:pPr>
        <w:ind w:left="3624" w:hanging="360"/>
      </w:pPr>
      <w:rPr>
        <w:rFonts w:ascii="Wingdings" w:hAnsi="Wingdings" w:hint="default"/>
      </w:rPr>
    </w:lvl>
    <w:lvl w:ilvl="3" w:tplc="38090001" w:tentative="1">
      <w:start w:val="1"/>
      <w:numFmt w:val="bullet"/>
      <w:lvlText w:val=""/>
      <w:lvlJc w:val="left"/>
      <w:pPr>
        <w:ind w:left="4344" w:hanging="360"/>
      </w:pPr>
      <w:rPr>
        <w:rFonts w:ascii="Symbol" w:hAnsi="Symbol" w:hint="default"/>
      </w:rPr>
    </w:lvl>
    <w:lvl w:ilvl="4" w:tplc="38090003" w:tentative="1">
      <w:start w:val="1"/>
      <w:numFmt w:val="bullet"/>
      <w:lvlText w:val="o"/>
      <w:lvlJc w:val="left"/>
      <w:pPr>
        <w:ind w:left="5064" w:hanging="360"/>
      </w:pPr>
      <w:rPr>
        <w:rFonts w:ascii="Courier New" w:hAnsi="Courier New" w:cs="Courier New" w:hint="default"/>
      </w:rPr>
    </w:lvl>
    <w:lvl w:ilvl="5" w:tplc="38090005" w:tentative="1">
      <w:start w:val="1"/>
      <w:numFmt w:val="bullet"/>
      <w:lvlText w:val=""/>
      <w:lvlJc w:val="left"/>
      <w:pPr>
        <w:ind w:left="5784" w:hanging="360"/>
      </w:pPr>
      <w:rPr>
        <w:rFonts w:ascii="Wingdings" w:hAnsi="Wingdings" w:hint="default"/>
      </w:rPr>
    </w:lvl>
    <w:lvl w:ilvl="6" w:tplc="38090001" w:tentative="1">
      <w:start w:val="1"/>
      <w:numFmt w:val="bullet"/>
      <w:lvlText w:val=""/>
      <w:lvlJc w:val="left"/>
      <w:pPr>
        <w:ind w:left="6504" w:hanging="360"/>
      </w:pPr>
      <w:rPr>
        <w:rFonts w:ascii="Symbol" w:hAnsi="Symbol" w:hint="default"/>
      </w:rPr>
    </w:lvl>
    <w:lvl w:ilvl="7" w:tplc="38090003" w:tentative="1">
      <w:start w:val="1"/>
      <w:numFmt w:val="bullet"/>
      <w:lvlText w:val="o"/>
      <w:lvlJc w:val="left"/>
      <w:pPr>
        <w:ind w:left="7224" w:hanging="360"/>
      </w:pPr>
      <w:rPr>
        <w:rFonts w:ascii="Courier New" w:hAnsi="Courier New" w:cs="Courier New" w:hint="default"/>
      </w:rPr>
    </w:lvl>
    <w:lvl w:ilvl="8" w:tplc="38090005" w:tentative="1">
      <w:start w:val="1"/>
      <w:numFmt w:val="bullet"/>
      <w:lvlText w:val=""/>
      <w:lvlJc w:val="left"/>
      <w:pPr>
        <w:ind w:left="7944" w:hanging="360"/>
      </w:pPr>
      <w:rPr>
        <w:rFonts w:ascii="Wingdings" w:hAnsi="Wingdings" w:hint="default"/>
      </w:rPr>
    </w:lvl>
  </w:abstractNum>
  <w:abstractNum w:abstractNumId="80" w15:restartNumberingAfterBreak="0">
    <w:nsid w:val="61490BF7"/>
    <w:multiLevelType w:val="hybridMultilevel"/>
    <w:tmpl w:val="F55212D4"/>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1" w15:restartNumberingAfterBreak="0">
    <w:nsid w:val="64CE6D85"/>
    <w:multiLevelType w:val="hybridMultilevel"/>
    <w:tmpl w:val="91144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651232E9"/>
    <w:multiLevelType w:val="hybridMultilevel"/>
    <w:tmpl w:val="A8CE8E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737A1C"/>
    <w:multiLevelType w:val="hybridMultilevel"/>
    <w:tmpl w:val="AFE8FA4E"/>
    <w:lvl w:ilvl="0" w:tplc="34E6BB60">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85" w15:restartNumberingAfterBreak="0">
    <w:nsid w:val="685427F4"/>
    <w:multiLevelType w:val="multilevel"/>
    <w:tmpl w:val="94DE75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686F24BD"/>
    <w:multiLevelType w:val="hybridMultilevel"/>
    <w:tmpl w:val="4906C066"/>
    <w:lvl w:ilvl="0" w:tplc="3D7E5B2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8F12D8F"/>
    <w:multiLevelType w:val="hybridMultilevel"/>
    <w:tmpl w:val="F59ABF6A"/>
    <w:lvl w:ilvl="0" w:tplc="38090001">
      <w:start w:val="1"/>
      <w:numFmt w:val="bullet"/>
      <w:lvlText w:val=""/>
      <w:lvlJc w:val="left"/>
      <w:pPr>
        <w:ind w:left="2184" w:hanging="360"/>
      </w:pPr>
      <w:rPr>
        <w:rFonts w:ascii="Symbol" w:hAnsi="Symbol" w:hint="default"/>
      </w:rPr>
    </w:lvl>
    <w:lvl w:ilvl="1" w:tplc="38090003" w:tentative="1">
      <w:start w:val="1"/>
      <w:numFmt w:val="bullet"/>
      <w:lvlText w:val="o"/>
      <w:lvlJc w:val="left"/>
      <w:pPr>
        <w:ind w:left="2904" w:hanging="360"/>
      </w:pPr>
      <w:rPr>
        <w:rFonts w:ascii="Courier New" w:hAnsi="Courier New" w:cs="Courier New" w:hint="default"/>
      </w:rPr>
    </w:lvl>
    <w:lvl w:ilvl="2" w:tplc="38090005" w:tentative="1">
      <w:start w:val="1"/>
      <w:numFmt w:val="bullet"/>
      <w:lvlText w:val=""/>
      <w:lvlJc w:val="left"/>
      <w:pPr>
        <w:ind w:left="3624" w:hanging="360"/>
      </w:pPr>
      <w:rPr>
        <w:rFonts w:ascii="Wingdings" w:hAnsi="Wingdings" w:hint="default"/>
      </w:rPr>
    </w:lvl>
    <w:lvl w:ilvl="3" w:tplc="38090001" w:tentative="1">
      <w:start w:val="1"/>
      <w:numFmt w:val="bullet"/>
      <w:lvlText w:val=""/>
      <w:lvlJc w:val="left"/>
      <w:pPr>
        <w:ind w:left="4344" w:hanging="360"/>
      </w:pPr>
      <w:rPr>
        <w:rFonts w:ascii="Symbol" w:hAnsi="Symbol" w:hint="default"/>
      </w:rPr>
    </w:lvl>
    <w:lvl w:ilvl="4" w:tplc="38090003" w:tentative="1">
      <w:start w:val="1"/>
      <w:numFmt w:val="bullet"/>
      <w:lvlText w:val="o"/>
      <w:lvlJc w:val="left"/>
      <w:pPr>
        <w:ind w:left="5064" w:hanging="360"/>
      </w:pPr>
      <w:rPr>
        <w:rFonts w:ascii="Courier New" w:hAnsi="Courier New" w:cs="Courier New" w:hint="default"/>
      </w:rPr>
    </w:lvl>
    <w:lvl w:ilvl="5" w:tplc="38090005" w:tentative="1">
      <w:start w:val="1"/>
      <w:numFmt w:val="bullet"/>
      <w:lvlText w:val=""/>
      <w:lvlJc w:val="left"/>
      <w:pPr>
        <w:ind w:left="5784" w:hanging="360"/>
      </w:pPr>
      <w:rPr>
        <w:rFonts w:ascii="Wingdings" w:hAnsi="Wingdings" w:hint="default"/>
      </w:rPr>
    </w:lvl>
    <w:lvl w:ilvl="6" w:tplc="38090001" w:tentative="1">
      <w:start w:val="1"/>
      <w:numFmt w:val="bullet"/>
      <w:lvlText w:val=""/>
      <w:lvlJc w:val="left"/>
      <w:pPr>
        <w:ind w:left="6504" w:hanging="360"/>
      </w:pPr>
      <w:rPr>
        <w:rFonts w:ascii="Symbol" w:hAnsi="Symbol" w:hint="default"/>
      </w:rPr>
    </w:lvl>
    <w:lvl w:ilvl="7" w:tplc="38090003" w:tentative="1">
      <w:start w:val="1"/>
      <w:numFmt w:val="bullet"/>
      <w:lvlText w:val="o"/>
      <w:lvlJc w:val="left"/>
      <w:pPr>
        <w:ind w:left="7224" w:hanging="360"/>
      </w:pPr>
      <w:rPr>
        <w:rFonts w:ascii="Courier New" w:hAnsi="Courier New" w:cs="Courier New" w:hint="default"/>
      </w:rPr>
    </w:lvl>
    <w:lvl w:ilvl="8" w:tplc="38090005" w:tentative="1">
      <w:start w:val="1"/>
      <w:numFmt w:val="bullet"/>
      <w:lvlText w:val=""/>
      <w:lvlJc w:val="left"/>
      <w:pPr>
        <w:ind w:left="7944" w:hanging="360"/>
      </w:pPr>
      <w:rPr>
        <w:rFonts w:ascii="Wingdings" w:hAnsi="Wingdings" w:hint="default"/>
      </w:rPr>
    </w:lvl>
  </w:abstractNum>
  <w:abstractNum w:abstractNumId="88" w15:restartNumberingAfterBreak="0">
    <w:nsid w:val="6B3B0BA6"/>
    <w:multiLevelType w:val="hybridMultilevel"/>
    <w:tmpl w:val="30DCB630"/>
    <w:lvl w:ilvl="0" w:tplc="38090001">
      <w:start w:val="1"/>
      <w:numFmt w:val="bullet"/>
      <w:lvlText w:val=""/>
      <w:lvlJc w:val="left"/>
      <w:pPr>
        <w:ind w:left="2184" w:hanging="360"/>
      </w:pPr>
      <w:rPr>
        <w:rFonts w:ascii="Symbol" w:hAnsi="Symbol" w:hint="default"/>
      </w:rPr>
    </w:lvl>
    <w:lvl w:ilvl="1" w:tplc="38090003" w:tentative="1">
      <w:start w:val="1"/>
      <w:numFmt w:val="bullet"/>
      <w:lvlText w:val="o"/>
      <w:lvlJc w:val="left"/>
      <w:pPr>
        <w:ind w:left="2904" w:hanging="360"/>
      </w:pPr>
      <w:rPr>
        <w:rFonts w:ascii="Courier New" w:hAnsi="Courier New" w:cs="Courier New" w:hint="default"/>
      </w:rPr>
    </w:lvl>
    <w:lvl w:ilvl="2" w:tplc="38090005" w:tentative="1">
      <w:start w:val="1"/>
      <w:numFmt w:val="bullet"/>
      <w:lvlText w:val=""/>
      <w:lvlJc w:val="left"/>
      <w:pPr>
        <w:ind w:left="3624" w:hanging="360"/>
      </w:pPr>
      <w:rPr>
        <w:rFonts w:ascii="Wingdings" w:hAnsi="Wingdings" w:hint="default"/>
      </w:rPr>
    </w:lvl>
    <w:lvl w:ilvl="3" w:tplc="38090001" w:tentative="1">
      <w:start w:val="1"/>
      <w:numFmt w:val="bullet"/>
      <w:lvlText w:val=""/>
      <w:lvlJc w:val="left"/>
      <w:pPr>
        <w:ind w:left="4344" w:hanging="360"/>
      </w:pPr>
      <w:rPr>
        <w:rFonts w:ascii="Symbol" w:hAnsi="Symbol" w:hint="default"/>
      </w:rPr>
    </w:lvl>
    <w:lvl w:ilvl="4" w:tplc="38090003" w:tentative="1">
      <w:start w:val="1"/>
      <w:numFmt w:val="bullet"/>
      <w:lvlText w:val="o"/>
      <w:lvlJc w:val="left"/>
      <w:pPr>
        <w:ind w:left="5064" w:hanging="360"/>
      </w:pPr>
      <w:rPr>
        <w:rFonts w:ascii="Courier New" w:hAnsi="Courier New" w:cs="Courier New" w:hint="default"/>
      </w:rPr>
    </w:lvl>
    <w:lvl w:ilvl="5" w:tplc="38090005" w:tentative="1">
      <w:start w:val="1"/>
      <w:numFmt w:val="bullet"/>
      <w:lvlText w:val=""/>
      <w:lvlJc w:val="left"/>
      <w:pPr>
        <w:ind w:left="5784" w:hanging="360"/>
      </w:pPr>
      <w:rPr>
        <w:rFonts w:ascii="Wingdings" w:hAnsi="Wingdings" w:hint="default"/>
      </w:rPr>
    </w:lvl>
    <w:lvl w:ilvl="6" w:tplc="38090001" w:tentative="1">
      <w:start w:val="1"/>
      <w:numFmt w:val="bullet"/>
      <w:lvlText w:val=""/>
      <w:lvlJc w:val="left"/>
      <w:pPr>
        <w:ind w:left="6504" w:hanging="360"/>
      </w:pPr>
      <w:rPr>
        <w:rFonts w:ascii="Symbol" w:hAnsi="Symbol" w:hint="default"/>
      </w:rPr>
    </w:lvl>
    <w:lvl w:ilvl="7" w:tplc="38090003" w:tentative="1">
      <w:start w:val="1"/>
      <w:numFmt w:val="bullet"/>
      <w:lvlText w:val="o"/>
      <w:lvlJc w:val="left"/>
      <w:pPr>
        <w:ind w:left="7224" w:hanging="360"/>
      </w:pPr>
      <w:rPr>
        <w:rFonts w:ascii="Courier New" w:hAnsi="Courier New" w:cs="Courier New" w:hint="default"/>
      </w:rPr>
    </w:lvl>
    <w:lvl w:ilvl="8" w:tplc="38090005" w:tentative="1">
      <w:start w:val="1"/>
      <w:numFmt w:val="bullet"/>
      <w:lvlText w:val=""/>
      <w:lvlJc w:val="left"/>
      <w:pPr>
        <w:ind w:left="7944" w:hanging="360"/>
      </w:pPr>
      <w:rPr>
        <w:rFonts w:ascii="Wingdings" w:hAnsi="Wingdings" w:hint="default"/>
      </w:rPr>
    </w:lvl>
  </w:abstractNum>
  <w:abstractNum w:abstractNumId="89" w15:restartNumberingAfterBreak="0">
    <w:nsid w:val="6B584D79"/>
    <w:multiLevelType w:val="hybridMultilevel"/>
    <w:tmpl w:val="E682939E"/>
    <w:lvl w:ilvl="0" w:tplc="38090001">
      <w:start w:val="1"/>
      <w:numFmt w:val="bullet"/>
      <w:lvlText w:val=""/>
      <w:lvlJc w:val="left"/>
      <w:pPr>
        <w:ind w:left="2184" w:hanging="360"/>
      </w:pPr>
      <w:rPr>
        <w:rFonts w:ascii="Symbol" w:hAnsi="Symbol" w:hint="default"/>
      </w:rPr>
    </w:lvl>
    <w:lvl w:ilvl="1" w:tplc="38090003" w:tentative="1">
      <w:start w:val="1"/>
      <w:numFmt w:val="bullet"/>
      <w:lvlText w:val="o"/>
      <w:lvlJc w:val="left"/>
      <w:pPr>
        <w:ind w:left="2904" w:hanging="360"/>
      </w:pPr>
      <w:rPr>
        <w:rFonts w:ascii="Courier New" w:hAnsi="Courier New" w:cs="Courier New" w:hint="default"/>
      </w:rPr>
    </w:lvl>
    <w:lvl w:ilvl="2" w:tplc="38090005" w:tentative="1">
      <w:start w:val="1"/>
      <w:numFmt w:val="bullet"/>
      <w:lvlText w:val=""/>
      <w:lvlJc w:val="left"/>
      <w:pPr>
        <w:ind w:left="3624" w:hanging="360"/>
      </w:pPr>
      <w:rPr>
        <w:rFonts w:ascii="Wingdings" w:hAnsi="Wingdings" w:hint="default"/>
      </w:rPr>
    </w:lvl>
    <w:lvl w:ilvl="3" w:tplc="38090001" w:tentative="1">
      <w:start w:val="1"/>
      <w:numFmt w:val="bullet"/>
      <w:lvlText w:val=""/>
      <w:lvlJc w:val="left"/>
      <w:pPr>
        <w:ind w:left="4344" w:hanging="360"/>
      </w:pPr>
      <w:rPr>
        <w:rFonts w:ascii="Symbol" w:hAnsi="Symbol" w:hint="default"/>
      </w:rPr>
    </w:lvl>
    <w:lvl w:ilvl="4" w:tplc="38090003" w:tentative="1">
      <w:start w:val="1"/>
      <w:numFmt w:val="bullet"/>
      <w:lvlText w:val="o"/>
      <w:lvlJc w:val="left"/>
      <w:pPr>
        <w:ind w:left="5064" w:hanging="360"/>
      </w:pPr>
      <w:rPr>
        <w:rFonts w:ascii="Courier New" w:hAnsi="Courier New" w:cs="Courier New" w:hint="default"/>
      </w:rPr>
    </w:lvl>
    <w:lvl w:ilvl="5" w:tplc="38090005" w:tentative="1">
      <w:start w:val="1"/>
      <w:numFmt w:val="bullet"/>
      <w:lvlText w:val=""/>
      <w:lvlJc w:val="left"/>
      <w:pPr>
        <w:ind w:left="5784" w:hanging="360"/>
      </w:pPr>
      <w:rPr>
        <w:rFonts w:ascii="Wingdings" w:hAnsi="Wingdings" w:hint="default"/>
      </w:rPr>
    </w:lvl>
    <w:lvl w:ilvl="6" w:tplc="38090001" w:tentative="1">
      <w:start w:val="1"/>
      <w:numFmt w:val="bullet"/>
      <w:lvlText w:val=""/>
      <w:lvlJc w:val="left"/>
      <w:pPr>
        <w:ind w:left="6504" w:hanging="360"/>
      </w:pPr>
      <w:rPr>
        <w:rFonts w:ascii="Symbol" w:hAnsi="Symbol" w:hint="default"/>
      </w:rPr>
    </w:lvl>
    <w:lvl w:ilvl="7" w:tplc="38090003" w:tentative="1">
      <w:start w:val="1"/>
      <w:numFmt w:val="bullet"/>
      <w:lvlText w:val="o"/>
      <w:lvlJc w:val="left"/>
      <w:pPr>
        <w:ind w:left="7224" w:hanging="360"/>
      </w:pPr>
      <w:rPr>
        <w:rFonts w:ascii="Courier New" w:hAnsi="Courier New" w:cs="Courier New" w:hint="default"/>
      </w:rPr>
    </w:lvl>
    <w:lvl w:ilvl="8" w:tplc="38090005" w:tentative="1">
      <w:start w:val="1"/>
      <w:numFmt w:val="bullet"/>
      <w:lvlText w:val=""/>
      <w:lvlJc w:val="left"/>
      <w:pPr>
        <w:ind w:left="7944" w:hanging="360"/>
      </w:pPr>
      <w:rPr>
        <w:rFonts w:ascii="Wingdings" w:hAnsi="Wingdings" w:hint="default"/>
      </w:rPr>
    </w:lvl>
  </w:abstractNum>
  <w:abstractNum w:abstractNumId="90" w15:restartNumberingAfterBreak="0">
    <w:nsid w:val="6D506A24"/>
    <w:multiLevelType w:val="hybridMultilevel"/>
    <w:tmpl w:val="9B521A70"/>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1" w15:restartNumberingAfterBreak="0">
    <w:nsid w:val="6EE35AA0"/>
    <w:multiLevelType w:val="hybridMultilevel"/>
    <w:tmpl w:val="CF1E3298"/>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2" w15:restartNumberingAfterBreak="0">
    <w:nsid w:val="6F3479AC"/>
    <w:multiLevelType w:val="hybridMultilevel"/>
    <w:tmpl w:val="181088CE"/>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3" w15:restartNumberingAfterBreak="0">
    <w:nsid w:val="6FE56D07"/>
    <w:multiLevelType w:val="hybridMultilevel"/>
    <w:tmpl w:val="8E4EC1EA"/>
    <w:lvl w:ilvl="0" w:tplc="3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 w15:restartNumberingAfterBreak="0">
    <w:nsid w:val="70B05A04"/>
    <w:multiLevelType w:val="hybridMultilevel"/>
    <w:tmpl w:val="7338A848"/>
    <w:lvl w:ilvl="0" w:tplc="5242166E">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29C2A2F"/>
    <w:multiLevelType w:val="hybridMultilevel"/>
    <w:tmpl w:val="DD0C9D06"/>
    <w:lvl w:ilvl="0" w:tplc="5242166E">
      <w:start w:val="1"/>
      <w:numFmt w:val="bullet"/>
      <w:lvlText w:val=""/>
      <w:lvlJc w:val="left"/>
      <w:pPr>
        <w:ind w:left="1944" w:hanging="360"/>
      </w:pPr>
      <w:rPr>
        <w:rFonts w:ascii="Symbol" w:hAnsi="Symbol" w:hint="default"/>
      </w:rPr>
    </w:lvl>
    <w:lvl w:ilvl="1" w:tplc="38090003" w:tentative="1">
      <w:start w:val="1"/>
      <w:numFmt w:val="bullet"/>
      <w:lvlText w:val="o"/>
      <w:lvlJc w:val="left"/>
      <w:pPr>
        <w:ind w:left="2664" w:hanging="360"/>
      </w:pPr>
      <w:rPr>
        <w:rFonts w:ascii="Courier New" w:hAnsi="Courier New" w:cs="Courier New" w:hint="default"/>
      </w:rPr>
    </w:lvl>
    <w:lvl w:ilvl="2" w:tplc="38090005" w:tentative="1">
      <w:start w:val="1"/>
      <w:numFmt w:val="bullet"/>
      <w:lvlText w:val=""/>
      <w:lvlJc w:val="left"/>
      <w:pPr>
        <w:ind w:left="3384" w:hanging="360"/>
      </w:pPr>
      <w:rPr>
        <w:rFonts w:ascii="Wingdings" w:hAnsi="Wingdings" w:hint="default"/>
      </w:rPr>
    </w:lvl>
    <w:lvl w:ilvl="3" w:tplc="38090001" w:tentative="1">
      <w:start w:val="1"/>
      <w:numFmt w:val="bullet"/>
      <w:lvlText w:val=""/>
      <w:lvlJc w:val="left"/>
      <w:pPr>
        <w:ind w:left="4104" w:hanging="360"/>
      </w:pPr>
      <w:rPr>
        <w:rFonts w:ascii="Symbol" w:hAnsi="Symbol" w:hint="default"/>
      </w:rPr>
    </w:lvl>
    <w:lvl w:ilvl="4" w:tplc="38090003" w:tentative="1">
      <w:start w:val="1"/>
      <w:numFmt w:val="bullet"/>
      <w:lvlText w:val="o"/>
      <w:lvlJc w:val="left"/>
      <w:pPr>
        <w:ind w:left="4824" w:hanging="360"/>
      </w:pPr>
      <w:rPr>
        <w:rFonts w:ascii="Courier New" w:hAnsi="Courier New" w:cs="Courier New" w:hint="default"/>
      </w:rPr>
    </w:lvl>
    <w:lvl w:ilvl="5" w:tplc="38090005" w:tentative="1">
      <w:start w:val="1"/>
      <w:numFmt w:val="bullet"/>
      <w:lvlText w:val=""/>
      <w:lvlJc w:val="left"/>
      <w:pPr>
        <w:ind w:left="5544" w:hanging="360"/>
      </w:pPr>
      <w:rPr>
        <w:rFonts w:ascii="Wingdings" w:hAnsi="Wingdings" w:hint="default"/>
      </w:rPr>
    </w:lvl>
    <w:lvl w:ilvl="6" w:tplc="38090001" w:tentative="1">
      <w:start w:val="1"/>
      <w:numFmt w:val="bullet"/>
      <w:lvlText w:val=""/>
      <w:lvlJc w:val="left"/>
      <w:pPr>
        <w:ind w:left="6264" w:hanging="360"/>
      </w:pPr>
      <w:rPr>
        <w:rFonts w:ascii="Symbol" w:hAnsi="Symbol" w:hint="default"/>
      </w:rPr>
    </w:lvl>
    <w:lvl w:ilvl="7" w:tplc="38090003" w:tentative="1">
      <w:start w:val="1"/>
      <w:numFmt w:val="bullet"/>
      <w:lvlText w:val="o"/>
      <w:lvlJc w:val="left"/>
      <w:pPr>
        <w:ind w:left="6984" w:hanging="360"/>
      </w:pPr>
      <w:rPr>
        <w:rFonts w:ascii="Courier New" w:hAnsi="Courier New" w:cs="Courier New" w:hint="default"/>
      </w:rPr>
    </w:lvl>
    <w:lvl w:ilvl="8" w:tplc="38090005" w:tentative="1">
      <w:start w:val="1"/>
      <w:numFmt w:val="bullet"/>
      <w:lvlText w:val=""/>
      <w:lvlJc w:val="left"/>
      <w:pPr>
        <w:ind w:left="7704" w:hanging="360"/>
      </w:pPr>
      <w:rPr>
        <w:rFonts w:ascii="Wingdings" w:hAnsi="Wingdings" w:hint="default"/>
      </w:rPr>
    </w:lvl>
  </w:abstractNum>
  <w:abstractNum w:abstractNumId="97" w15:restartNumberingAfterBreak="0">
    <w:nsid w:val="72E63E9E"/>
    <w:multiLevelType w:val="hybridMultilevel"/>
    <w:tmpl w:val="F6D03C02"/>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8" w15:restartNumberingAfterBreak="0">
    <w:nsid w:val="747619B9"/>
    <w:multiLevelType w:val="hybridMultilevel"/>
    <w:tmpl w:val="109CB5CA"/>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5FE6B05"/>
    <w:multiLevelType w:val="hybridMultilevel"/>
    <w:tmpl w:val="E49265E2"/>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0" w15:restartNumberingAfterBreak="0">
    <w:nsid w:val="77AC5E54"/>
    <w:multiLevelType w:val="hybridMultilevel"/>
    <w:tmpl w:val="280CE308"/>
    <w:lvl w:ilvl="0" w:tplc="3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1" w15:restartNumberingAfterBreak="0">
    <w:nsid w:val="78633635"/>
    <w:multiLevelType w:val="hybridMultilevel"/>
    <w:tmpl w:val="76D68C28"/>
    <w:lvl w:ilvl="0" w:tplc="5242166E">
      <w:start w:val="1"/>
      <w:numFmt w:val="bullet"/>
      <w:lvlText w:val=""/>
      <w:lvlJc w:val="left"/>
      <w:pPr>
        <w:ind w:left="1146" w:hanging="360"/>
      </w:pPr>
      <w:rPr>
        <w:rFonts w:ascii="Symbol" w:hAnsi="Symbol" w:hint="default"/>
      </w:rPr>
    </w:lvl>
    <w:lvl w:ilvl="1" w:tplc="38090003">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0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9E6310C"/>
    <w:multiLevelType w:val="hybridMultilevel"/>
    <w:tmpl w:val="B9EAC87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4" w15:restartNumberingAfterBreak="0">
    <w:nsid w:val="7A100553"/>
    <w:multiLevelType w:val="hybridMultilevel"/>
    <w:tmpl w:val="C0A0482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8D0F75"/>
    <w:multiLevelType w:val="hybridMultilevel"/>
    <w:tmpl w:val="8584942A"/>
    <w:lvl w:ilvl="0" w:tplc="153AB5B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DF85B4B"/>
    <w:multiLevelType w:val="hybridMultilevel"/>
    <w:tmpl w:val="3FA29ABE"/>
    <w:lvl w:ilvl="0" w:tplc="3809000B">
      <w:start w:val="1"/>
      <w:numFmt w:val="bullet"/>
      <w:lvlText w:val=""/>
      <w:lvlJc w:val="left"/>
      <w:pPr>
        <w:ind w:left="1704" w:hanging="360"/>
      </w:pPr>
      <w:rPr>
        <w:rFonts w:ascii="Wingdings" w:hAnsi="Wingdings" w:hint="default"/>
      </w:rPr>
    </w:lvl>
    <w:lvl w:ilvl="1" w:tplc="38090003" w:tentative="1">
      <w:start w:val="1"/>
      <w:numFmt w:val="bullet"/>
      <w:lvlText w:val="o"/>
      <w:lvlJc w:val="left"/>
      <w:pPr>
        <w:ind w:left="2424" w:hanging="360"/>
      </w:pPr>
      <w:rPr>
        <w:rFonts w:ascii="Courier New" w:hAnsi="Courier New" w:cs="Courier New" w:hint="default"/>
      </w:rPr>
    </w:lvl>
    <w:lvl w:ilvl="2" w:tplc="38090005" w:tentative="1">
      <w:start w:val="1"/>
      <w:numFmt w:val="bullet"/>
      <w:lvlText w:val=""/>
      <w:lvlJc w:val="left"/>
      <w:pPr>
        <w:ind w:left="3144" w:hanging="360"/>
      </w:pPr>
      <w:rPr>
        <w:rFonts w:ascii="Wingdings" w:hAnsi="Wingdings" w:hint="default"/>
      </w:rPr>
    </w:lvl>
    <w:lvl w:ilvl="3" w:tplc="38090001" w:tentative="1">
      <w:start w:val="1"/>
      <w:numFmt w:val="bullet"/>
      <w:lvlText w:val=""/>
      <w:lvlJc w:val="left"/>
      <w:pPr>
        <w:ind w:left="3864" w:hanging="360"/>
      </w:pPr>
      <w:rPr>
        <w:rFonts w:ascii="Symbol" w:hAnsi="Symbol" w:hint="default"/>
      </w:rPr>
    </w:lvl>
    <w:lvl w:ilvl="4" w:tplc="38090003" w:tentative="1">
      <w:start w:val="1"/>
      <w:numFmt w:val="bullet"/>
      <w:lvlText w:val="o"/>
      <w:lvlJc w:val="left"/>
      <w:pPr>
        <w:ind w:left="4584" w:hanging="360"/>
      </w:pPr>
      <w:rPr>
        <w:rFonts w:ascii="Courier New" w:hAnsi="Courier New" w:cs="Courier New" w:hint="default"/>
      </w:rPr>
    </w:lvl>
    <w:lvl w:ilvl="5" w:tplc="38090005" w:tentative="1">
      <w:start w:val="1"/>
      <w:numFmt w:val="bullet"/>
      <w:lvlText w:val=""/>
      <w:lvlJc w:val="left"/>
      <w:pPr>
        <w:ind w:left="5304" w:hanging="360"/>
      </w:pPr>
      <w:rPr>
        <w:rFonts w:ascii="Wingdings" w:hAnsi="Wingdings" w:hint="default"/>
      </w:rPr>
    </w:lvl>
    <w:lvl w:ilvl="6" w:tplc="38090001" w:tentative="1">
      <w:start w:val="1"/>
      <w:numFmt w:val="bullet"/>
      <w:lvlText w:val=""/>
      <w:lvlJc w:val="left"/>
      <w:pPr>
        <w:ind w:left="6024" w:hanging="360"/>
      </w:pPr>
      <w:rPr>
        <w:rFonts w:ascii="Symbol" w:hAnsi="Symbol" w:hint="default"/>
      </w:rPr>
    </w:lvl>
    <w:lvl w:ilvl="7" w:tplc="38090003" w:tentative="1">
      <w:start w:val="1"/>
      <w:numFmt w:val="bullet"/>
      <w:lvlText w:val="o"/>
      <w:lvlJc w:val="left"/>
      <w:pPr>
        <w:ind w:left="6744" w:hanging="360"/>
      </w:pPr>
      <w:rPr>
        <w:rFonts w:ascii="Courier New" w:hAnsi="Courier New" w:cs="Courier New" w:hint="default"/>
      </w:rPr>
    </w:lvl>
    <w:lvl w:ilvl="8" w:tplc="38090005" w:tentative="1">
      <w:start w:val="1"/>
      <w:numFmt w:val="bullet"/>
      <w:lvlText w:val=""/>
      <w:lvlJc w:val="left"/>
      <w:pPr>
        <w:ind w:left="7464" w:hanging="360"/>
      </w:pPr>
      <w:rPr>
        <w:rFonts w:ascii="Wingdings" w:hAnsi="Wingdings" w:hint="default"/>
      </w:rPr>
    </w:lvl>
  </w:abstractNum>
  <w:num w:numId="1" w16cid:durableId="763261354">
    <w:abstractNumId w:val="1"/>
  </w:num>
  <w:num w:numId="2" w16cid:durableId="1415471000">
    <w:abstractNumId w:val="72"/>
  </w:num>
  <w:num w:numId="3" w16cid:durableId="1642078640">
    <w:abstractNumId w:val="83"/>
  </w:num>
  <w:num w:numId="4" w16cid:durableId="322902822">
    <w:abstractNumId w:val="105"/>
  </w:num>
  <w:num w:numId="5" w16cid:durableId="1932349133">
    <w:abstractNumId w:val="0"/>
  </w:num>
  <w:num w:numId="6" w16cid:durableId="1519343198">
    <w:abstractNumId w:val="19"/>
  </w:num>
  <w:num w:numId="7" w16cid:durableId="963923079">
    <w:abstractNumId w:val="77"/>
  </w:num>
  <w:num w:numId="8" w16cid:durableId="859900600">
    <w:abstractNumId w:val="95"/>
  </w:num>
  <w:num w:numId="9" w16cid:durableId="356007942">
    <w:abstractNumId w:val="2"/>
  </w:num>
  <w:num w:numId="10" w16cid:durableId="1925917186">
    <w:abstractNumId w:val="52"/>
  </w:num>
  <w:num w:numId="11" w16cid:durableId="1892039827">
    <w:abstractNumId w:val="102"/>
  </w:num>
  <w:num w:numId="12" w16cid:durableId="608438616">
    <w:abstractNumId w:val="47"/>
  </w:num>
  <w:num w:numId="13" w16cid:durableId="920797102">
    <w:abstractNumId w:val="53"/>
  </w:num>
  <w:num w:numId="14" w16cid:durableId="1918321067">
    <w:abstractNumId w:val="104"/>
  </w:num>
  <w:num w:numId="15" w16cid:durableId="471288888">
    <w:abstractNumId w:val="18"/>
  </w:num>
  <w:num w:numId="16" w16cid:durableId="992952429">
    <w:abstractNumId w:val="87"/>
  </w:num>
  <w:num w:numId="17" w16cid:durableId="1275793846">
    <w:abstractNumId w:val="49"/>
  </w:num>
  <w:num w:numId="18" w16cid:durableId="60567011">
    <w:abstractNumId w:val="29"/>
  </w:num>
  <w:num w:numId="19" w16cid:durableId="387726772">
    <w:abstractNumId w:val="89"/>
  </w:num>
  <w:num w:numId="20" w16cid:durableId="614602155">
    <w:abstractNumId w:val="88"/>
  </w:num>
  <w:num w:numId="21" w16cid:durableId="517305867">
    <w:abstractNumId w:val="79"/>
  </w:num>
  <w:num w:numId="22" w16cid:durableId="717171405">
    <w:abstractNumId w:val="51"/>
  </w:num>
  <w:num w:numId="23" w16cid:durableId="1117876024">
    <w:abstractNumId w:val="11"/>
  </w:num>
  <w:num w:numId="24" w16cid:durableId="886793484">
    <w:abstractNumId w:val="58"/>
  </w:num>
  <w:num w:numId="25" w16cid:durableId="2002653579">
    <w:abstractNumId w:val="35"/>
  </w:num>
  <w:num w:numId="26" w16cid:durableId="982923633">
    <w:abstractNumId w:val="96"/>
  </w:num>
  <w:num w:numId="27" w16cid:durableId="1874221852">
    <w:abstractNumId w:val="6"/>
  </w:num>
  <w:num w:numId="28" w16cid:durableId="1378898639">
    <w:abstractNumId w:val="20"/>
  </w:num>
  <w:num w:numId="29" w16cid:durableId="424962870">
    <w:abstractNumId w:val="70"/>
  </w:num>
  <w:num w:numId="30" w16cid:durableId="2041122867">
    <w:abstractNumId w:val="27"/>
  </w:num>
  <w:num w:numId="31" w16cid:durableId="154146730">
    <w:abstractNumId w:val="107"/>
  </w:num>
  <w:num w:numId="32" w16cid:durableId="1823539251">
    <w:abstractNumId w:val="61"/>
  </w:num>
  <w:num w:numId="33" w16cid:durableId="1225993548">
    <w:abstractNumId w:val="101"/>
  </w:num>
  <w:num w:numId="34" w16cid:durableId="1267158593">
    <w:abstractNumId w:val="23"/>
  </w:num>
  <w:num w:numId="35" w16cid:durableId="1776629027">
    <w:abstractNumId w:val="50"/>
  </w:num>
  <w:num w:numId="36" w16cid:durableId="791630416">
    <w:abstractNumId w:val="25"/>
  </w:num>
  <w:num w:numId="37" w16cid:durableId="79913087">
    <w:abstractNumId w:val="39"/>
  </w:num>
  <w:num w:numId="38" w16cid:durableId="1549219696">
    <w:abstractNumId w:val="9"/>
  </w:num>
  <w:num w:numId="39" w16cid:durableId="1333685120">
    <w:abstractNumId w:val="84"/>
  </w:num>
  <w:num w:numId="40" w16cid:durableId="1392076393">
    <w:abstractNumId w:val="21"/>
  </w:num>
  <w:num w:numId="41" w16cid:durableId="1631088859">
    <w:abstractNumId w:val="76"/>
  </w:num>
  <w:num w:numId="42" w16cid:durableId="1421876498">
    <w:abstractNumId w:val="94"/>
  </w:num>
  <w:num w:numId="43" w16cid:durableId="504054184">
    <w:abstractNumId w:val="10"/>
  </w:num>
  <w:num w:numId="44" w16cid:durableId="1260870843">
    <w:abstractNumId w:val="67"/>
  </w:num>
  <w:num w:numId="45" w16cid:durableId="500240859">
    <w:abstractNumId w:val="54"/>
  </w:num>
  <w:num w:numId="46" w16cid:durableId="1803883560">
    <w:abstractNumId w:val="91"/>
  </w:num>
  <w:num w:numId="47" w16cid:durableId="1002201434">
    <w:abstractNumId w:val="99"/>
  </w:num>
  <w:num w:numId="48" w16cid:durableId="2013795164">
    <w:abstractNumId w:val="97"/>
  </w:num>
  <w:num w:numId="49" w16cid:durableId="1632321216">
    <w:abstractNumId w:val="5"/>
  </w:num>
  <w:num w:numId="50" w16cid:durableId="1642415780">
    <w:abstractNumId w:val="63"/>
  </w:num>
  <w:num w:numId="51" w16cid:durableId="347413512">
    <w:abstractNumId w:val="26"/>
  </w:num>
  <w:num w:numId="52" w16cid:durableId="1225682598">
    <w:abstractNumId w:val="43"/>
  </w:num>
  <w:num w:numId="53" w16cid:durableId="1147479263">
    <w:abstractNumId w:val="34"/>
  </w:num>
  <w:num w:numId="54" w16cid:durableId="572735829">
    <w:abstractNumId w:val="24"/>
  </w:num>
  <w:num w:numId="55" w16cid:durableId="218902597">
    <w:abstractNumId w:val="12"/>
  </w:num>
  <w:num w:numId="56" w16cid:durableId="965695073">
    <w:abstractNumId w:val="3"/>
  </w:num>
  <w:num w:numId="57" w16cid:durableId="254947376">
    <w:abstractNumId w:val="65"/>
  </w:num>
  <w:num w:numId="58" w16cid:durableId="214708214">
    <w:abstractNumId w:val="33"/>
  </w:num>
  <w:num w:numId="59" w16cid:durableId="1380280442">
    <w:abstractNumId w:val="82"/>
  </w:num>
  <w:num w:numId="60" w16cid:durableId="2139296057">
    <w:abstractNumId w:val="85"/>
  </w:num>
  <w:num w:numId="61" w16cid:durableId="2124574523">
    <w:abstractNumId w:val="103"/>
  </w:num>
  <w:num w:numId="62" w16cid:durableId="1290548280">
    <w:abstractNumId w:val="7"/>
  </w:num>
  <w:num w:numId="63" w16cid:durableId="1451051070">
    <w:abstractNumId w:val="40"/>
  </w:num>
  <w:num w:numId="64" w16cid:durableId="2041473782">
    <w:abstractNumId w:val="30"/>
  </w:num>
  <w:num w:numId="65" w16cid:durableId="342319400">
    <w:abstractNumId w:val="42"/>
  </w:num>
  <w:num w:numId="66" w16cid:durableId="864053492">
    <w:abstractNumId w:val="22"/>
  </w:num>
  <w:num w:numId="67" w16cid:durableId="1103769107">
    <w:abstractNumId w:val="48"/>
  </w:num>
  <w:num w:numId="68" w16cid:durableId="591353567">
    <w:abstractNumId w:val="80"/>
  </w:num>
  <w:num w:numId="69" w16cid:durableId="1533613827">
    <w:abstractNumId w:val="38"/>
  </w:num>
  <w:num w:numId="70" w16cid:durableId="2036346814">
    <w:abstractNumId w:val="14"/>
  </w:num>
  <w:num w:numId="71" w16cid:durableId="677778912">
    <w:abstractNumId w:val="44"/>
  </w:num>
  <w:num w:numId="72" w16cid:durableId="288826573">
    <w:abstractNumId w:val="8"/>
  </w:num>
  <w:num w:numId="73" w16cid:durableId="1250430044">
    <w:abstractNumId w:val="37"/>
  </w:num>
  <w:num w:numId="74" w16cid:durableId="62947056">
    <w:abstractNumId w:val="100"/>
  </w:num>
  <w:num w:numId="75" w16cid:durableId="1439181647">
    <w:abstractNumId w:val="15"/>
  </w:num>
  <w:num w:numId="76" w16cid:durableId="721296337">
    <w:abstractNumId w:val="59"/>
  </w:num>
  <w:num w:numId="77" w16cid:durableId="1324966271">
    <w:abstractNumId w:val="41"/>
  </w:num>
  <w:num w:numId="78" w16cid:durableId="931477396">
    <w:abstractNumId w:val="32"/>
  </w:num>
  <w:num w:numId="79" w16cid:durableId="1832483905">
    <w:abstractNumId w:val="78"/>
  </w:num>
  <w:num w:numId="80" w16cid:durableId="529956666">
    <w:abstractNumId w:val="55"/>
  </w:num>
  <w:num w:numId="81" w16cid:durableId="692265429">
    <w:abstractNumId w:val="46"/>
  </w:num>
  <w:num w:numId="82" w16cid:durableId="1840921992">
    <w:abstractNumId w:val="69"/>
  </w:num>
  <w:num w:numId="83" w16cid:durableId="2056811038">
    <w:abstractNumId w:val="93"/>
  </w:num>
  <w:num w:numId="84" w16cid:durableId="1202398601">
    <w:abstractNumId w:val="73"/>
  </w:num>
  <w:num w:numId="85" w16cid:durableId="551111951">
    <w:abstractNumId w:val="56"/>
  </w:num>
  <w:num w:numId="86" w16cid:durableId="1458177329">
    <w:abstractNumId w:val="64"/>
  </w:num>
  <w:num w:numId="87" w16cid:durableId="352465550">
    <w:abstractNumId w:val="75"/>
  </w:num>
  <w:num w:numId="88" w16cid:durableId="70736398">
    <w:abstractNumId w:val="92"/>
  </w:num>
  <w:num w:numId="89" w16cid:durableId="2061708257">
    <w:abstractNumId w:val="17"/>
  </w:num>
  <w:num w:numId="90" w16cid:durableId="735324079">
    <w:abstractNumId w:val="28"/>
  </w:num>
  <w:num w:numId="91" w16cid:durableId="1681855056">
    <w:abstractNumId w:val="45"/>
  </w:num>
  <w:num w:numId="92" w16cid:durableId="2087264690">
    <w:abstractNumId w:val="90"/>
  </w:num>
  <w:num w:numId="93" w16cid:durableId="853112486">
    <w:abstractNumId w:val="13"/>
  </w:num>
  <w:num w:numId="94" w16cid:durableId="1028874418">
    <w:abstractNumId w:val="68"/>
  </w:num>
  <w:num w:numId="95" w16cid:durableId="638412846">
    <w:abstractNumId w:val="106"/>
  </w:num>
  <w:num w:numId="96" w16cid:durableId="2001277044">
    <w:abstractNumId w:val="74"/>
  </w:num>
  <w:num w:numId="97" w16cid:durableId="1142963038">
    <w:abstractNumId w:val="66"/>
  </w:num>
  <w:num w:numId="98" w16cid:durableId="1560479082">
    <w:abstractNumId w:val="98"/>
  </w:num>
  <w:num w:numId="99" w16cid:durableId="1344356337">
    <w:abstractNumId w:val="71"/>
  </w:num>
  <w:num w:numId="100" w16cid:durableId="1446655637">
    <w:abstractNumId w:val="36"/>
  </w:num>
  <w:num w:numId="101" w16cid:durableId="51733216">
    <w:abstractNumId w:val="81"/>
  </w:num>
  <w:num w:numId="102" w16cid:durableId="531922023">
    <w:abstractNumId w:val="60"/>
  </w:num>
  <w:num w:numId="103" w16cid:durableId="326128192">
    <w:abstractNumId w:val="16"/>
  </w:num>
  <w:num w:numId="104" w16cid:durableId="18901467">
    <w:abstractNumId w:val="57"/>
  </w:num>
  <w:num w:numId="105" w16cid:durableId="549465188">
    <w:abstractNumId w:val="31"/>
  </w:num>
  <w:num w:numId="106" w16cid:durableId="1790661379">
    <w:abstractNumId w:val="86"/>
  </w:num>
  <w:num w:numId="107" w16cid:durableId="1304313529">
    <w:abstractNumId w:val="4"/>
  </w:num>
  <w:num w:numId="108" w16cid:durableId="367527914">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1330A"/>
    <w:rsid w:val="000175CE"/>
    <w:rsid w:val="00024496"/>
    <w:rsid w:val="00026AF5"/>
    <w:rsid w:val="00034053"/>
    <w:rsid w:val="00035462"/>
    <w:rsid w:val="00040069"/>
    <w:rsid w:val="00044E31"/>
    <w:rsid w:val="0004745F"/>
    <w:rsid w:val="00054A4B"/>
    <w:rsid w:val="00063039"/>
    <w:rsid w:val="00063DD7"/>
    <w:rsid w:val="00072F16"/>
    <w:rsid w:val="00074171"/>
    <w:rsid w:val="00082672"/>
    <w:rsid w:val="00085EC2"/>
    <w:rsid w:val="000969A2"/>
    <w:rsid w:val="000A1760"/>
    <w:rsid w:val="000A3D79"/>
    <w:rsid w:val="000D3BF4"/>
    <w:rsid w:val="000E69F0"/>
    <w:rsid w:val="000F0F85"/>
    <w:rsid w:val="000F24EC"/>
    <w:rsid w:val="000F3139"/>
    <w:rsid w:val="000F548F"/>
    <w:rsid w:val="000F67B4"/>
    <w:rsid w:val="00102054"/>
    <w:rsid w:val="00111BCE"/>
    <w:rsid w:val="001156BF"/>
    <w:rsid w:val="0012167F"/>
    <w:rsid w:val="0013136A"/>
    <w:rsid w:val="00137133"/>
    <w:rsid w:val="00142C75"/>
    <w:rsid w:val="00143112"/>
    <w:rsid w:val="00145E63"/>
    <w:rsid w:val="00145EC8"/>
    <w:rsid w:val="00146E98"/>
    <w:rsid w:val="001506D6"/>
    <w:rsid w:val="001661D3"/>
    <w:rsid w:val="00172BAB"/>
    <w:rsid w:val="0018204A"/>
    <w:rsid w:val="00196BFC"/>
    <w:rsid w:val="001B2624"/>
    <w:rsid w:val="001C0FDC"/>
    <w:rsid w:val="001C56B3"/>
    <w:rsid w:val="001C5EC5"/>
    <w:rsid w:val="001C5F61"/>
    <w:rsid w:val="001D16E2"/>
    <w:rsid w:val="001D3E88"/>
    <w:rsid w:val="001E6C06"/>
    <w:rsid w:val="001F270F"/>
    <w:rsid w:val="00200044"/>
    <w:rsid w:val="002014EC"/>
    <w:rsid w:val="002069B2"/>
    <w:rsid w:val="00206A24"/>
    <w:rsid w:val="00207DC2"/>
    <w:rsid w:val="00207E54"/>
    <w:rsid w:val="00210CD2"/>
    <w:rsid w:val="0022406F"/>
    <w:rsid w:val="002246DF"/>
    <w:rsid w:val="00231AB2"/>
    <w:rsid w:val="00231FA9"/>
    <w:rsid w:val="002471C5"/>
    <w:rsid w:val="00252F26"/>
    <w:rsid w:val="00261588"/>
    <w:rsid w:val="002665D3"/>
    <w:rsid w:val="0027466E"/>
    <w:rsid w:val="00284F95"/>
    <w:rsid w:val="00291721"/>
    <w:rsid w:val="002A2CA9"/>
    <w:rsid w:val="002A32F5"/>
    <w:rsid w:val="002A3890"/>
    <w:rsid w:val="002B11E7"/>
    <w:rsid w:val="002B5F48"/>
    <w:rsid w:val="002B7CA6"/>
    <w:rsid w:val="002C39DC"/>
    <w:rsid w:val="002C7D07"/>
    <w:rsid w:val="002D4629"/>
    <w:rsid w:val="002D796D"/>
    <w:rsid w:val="00303BAE"/>
    <w:rsid w:val="00317CC2"/>
    <w:rsid w:val="003218FF"/>
    <w:rsid w:val="00347413"/>
    <w:rsid w:val="00354EFB"/>
    <w:rsid w:val="00365C23"/>
    <w:rsid w:val="00386F2D"/>
    <w:rsid w:val="00391D90"/>
    <w:rsid w:val="003A0FAC"/>
    <w:rsid w:val="003B5AC8"/>
    <w:rsid w:val="003D41C5"/>
    <w:rsid w:val="003F0281"/>
    <w:rsid w:val="003F1096"/>
    <w:rsid w:val="003F2044"/>
    <w:rsid w:val="003F47C3"/>
    <w:rsid w:val="003F4BB6"/>
    <w:rsid w:val="003F517A"/>
    <w:rsid w:val="00403D3E"/>
    <w:rsid w:val="00406A45"/>
    <w:rsid w:val="004201B7"/>
    <w:rsid w:val="00424313"/>
    <w:rsid w:val="00444CE0"/>
    <w:rsid w:val="00453AB1"/>
    <w:rsid w:val="004656C2"/>
    <w:rsid w:val="0047331B"/>
    <w:rsid w:val="004837E3"/>
    <w:rsid w:val="0049038C"/>
    <w:rsid w:val="00493D8D"/>
    <w:rsid w:val="00497D41"/>
    <w:rsid w:val="004A12B8"/>
    <w:rsid w:val="004A7C39"/>
    <w:rsid w:val="004B33CE"/>
    <w:rsid w:val="004B3E88"/>
    <w:rsid w:val="004C639B"/>
    <w:rsid w:val="004E1353"/>
    <w:rsid w:val="004E3C16"/>
    <w:rsid w:val="004E4C74"/>
    <w:rsid w:val="004E7423"/>
    <w:rsid w:val="004F17C2"/>
    <w:rsid w:val="004F4BF4"/>
    <w:rsid w:val="004F6FD6"/>
    <w:rsid w:val="00502733"/>
    <w:rsid w:val="00515232"/>
    <w:rsid w:val="00517E9C"/>
    <w:rsid w:val="00530EE1"/>
    <w:rsid w:val="005375E1"/>
    <w:rsid w:val="00557B98"/>
    <w:rsid w:val="005612B3"/>
    <w:rsid w:val="00563E98"/>
    <w:rsid w:val="0056454D"/>
    <w:rsid w:val="005713E9"/>
    <w:rsid w:val="0057378B"/>
    <w:rsid w:val="00593511"/>
    <w:rsid w:val="005945A6"/>
    <w:rsid w:val="00594A25"/>
    <w:rsid w:val="0059787C"/>
    <w:rsid w:val="005B5366"/>
    <w:rsid w:val="005C0DAB"/>
    <w:rsid w:val="005C6D4C"/>
    <w:rsid w:val="005D35FA"/>
    <w:rsid w:val="005D5C20"/>
    <w:rsid w:val="005D70F0"/>
    <w:rsid w:val="005E1EDC"/>
    <w:rsid w:val="005F143F"/>
    <w:rsid w:val="005F396C"/>
    <w:rsid w:val="006014FE"/>
    <w:rsid w:val="00607DFD"/>
    <w:rsid w:val="00616D91"/>
    <w:rsid w:val="00630966"/>
    <w:rsid w:val="00632D92"/>
    <w:rsid w:val="0063432E"/>
    <w:rsid w:val="0064189C"/>
    <w:rsid w:val="006469E9"/>
    <w:rsid w:val="00650D6A"/>
    <w:rsid w:val="00656AC0"/>
    <w:rsid w:val="0065706F"/>
    <w:rsid w:val="00661DD6"/>
    <w:rsid w:val="00674435"/>
    <w:rsid w:val="0067476B"/>
    <w:rsid w:val="00677500"/>
    <w:rsid w:val="00691C61"/>
    <w:rsid w:val="006A0295"/>
    <w:rsid w:val="006A27A7"/>
    <w:rsid w:val="006A6E37"/>
    <w:rsid w:val="006B4284"/>
    <w:rsid w:val="006B65E2"/>
    <w:rsid w:val="006C1404"/>
    <w:rsid w:val="006C2005"/>
    <w:rsid w:val="006C270A"/>
    <w:rsid w:val="006D2848"/>
    <w:rsid w:val="006D7747"/>
    <w:rsid w:val="006E4AD1"/>
    <w:rsid w:val="006F16B7"/>
    <w:rsid w:val="006F2991"/>
    <w:rsid w:val="00705C96"/>
    <w:rsid w:val="00705ECC"/>
    <w:rsid w:val="00712B1E"/>
    <w:rsid w:val="00712CDA"/>
    <w:rsid w:val="007135A9"/>
    <w:rsid w:val="0072438D"/>
    <w:rsid w:val="0073023D"/>
    <w:rsid w:val="0073190D"/>
    <w:rsid w:val="00731A3F"/>
    <w:rsid w:val="00736174"/>
    <w:rsid w:val="00737340"/>
    <w:rsid w:val="00753373"/>
    <w:rsid w:val="007536B9"/>
    <w:rsid w:val="007537D3"/>
    <w:rsid w:val="007568B9"/>
    <w:rsid w:val="00760BE3"/>
    <w:rsid w:val="00763CF3"/>
    <w:rsid w:val="00770A23"/>
    <w:rsid w:val="00773552"/>
    <w:rsid w:val="00782A91"/>
    <w:rsid w:val="00791EED"/>
    <w:rsid w:val="007A21CE"/>
    <w:rsid w:val="007A582F"/>
    <w:rsid w:val="007B1A23"/>
    <w:rsid w:val="007B2BAF"/>
    <w:rsid w:val="007B7FF5"/>
    <w:rsid w:val="007E6AB9"/>
    <w:rsid w:val="007E7FF7"/>
    <w:rsid w:val="008054B0"/>
    <w:rsid w:val="008148A5"/>
    <w:rsid w:val="00821A27"/>
    <w:rsid w:val="00826C3A"/>
    <w:rsid w:val="008373B7"/>
    <w:rsid w:val="00840962"/>
    <w:rsid w:val="008411AD"/>
    <w:rsid w:val="00842560"/>
    <w:rsid w:val="00850B37"/>
    <w:rsid w:val="00851B02"/>
    <w:rsid w:val="0085671D"/>
    <w:rsid w:val="00857F0B"/>
    <w:rsid w:val="00862ADB"/>
    <w:rsid w:val="00862EFC"/>
    <w:rsid w:val="00867C2D"/>
    <w:rsid w:val="00873E14"/>
    <w:rsid w:val="00874ECE"/>
    <w:rsid w:val="00880D36"/>
    <w:rsid w:val="008879DC"/>
    <w:rsid w:val="0089263A"/>
    <w:rsid w:val="008A0FE2"/>
    <w:rsid w:val="008B3DA2"/>
    <w:rsid w:val="008C4C74"/>
    <w:rsid w:val="008C5039"/>
    <w:rsid w:val="008C5BEB"/>
    <w:rsid w:val="008D0FF6"/>
    <w:rsid w:val="008D2A7E"/>
    <w:rsid w:val="008E578A"/>
    <w:rsid w:val="008E6453"/>
    <w:rsid w:val="008E6D82"/>
    <w:rsid w:val="008F0E15"/>
    <w:rsid w:val="008F5CDF"/>
    <w:rsid w:val="00901229"/>
    <w:rsid w:val="00903D91"/>
    <w:rsid w:val="00911E62"/>
    <w:rsid w:val="00920150"/>
    <w:rsid w:val="009254E3"/>
    <w:rsid w:val="00926D3C"/>
    <w:rsid w:val="009328ED"/>
    <w:rsid w:val="00932ECC"/>
    <w:rsid w:val="00934077"/>
    <w:rsid w:val="009358D7"/>
    <w:rsid w:val="00936C3F"/>
    <w:rsid w:val="00942B81"/>
    <w:rsid w:val="00944304"/>
    <w:rsid w:val="00947C99"/>
    <w:rsid w:val="009722E5"/>
    <w:rsid w:val="009830EF"/>
    <w:rsid w:val="009832D4"/>
    <w:rsid w:val="00992232"/>
    <w:rsid w:val="0099783D"/>
    <w:rsid w:val="009A41C7"/>
    <w:rsid w:val="009B092A"/>
    <w:rsid w:val="009C2343"/>
    <w:rsid w:val="009C4931"/>
    <w:rsid w:val="009E21E6"/>
    <w:rsid w:val="009E7DED"/>
    <w:rsid w:val="00A03B45"/>
    <w:rsid w:val="00A042E4"/>
    <w:rsid w:val="00A13A55"/>
    <w:rsid w:val="00A22102"/>
    <w:rsid w:val="00A25DD2"/>
    <w:rsid w:val="00A27FAA"/>
    <w:rsid w:val="00A46D7B"/>
    <w:rsid w:val="00A47A1F"/>
    <w:rsid w:val="00A54F1C"/>
    <w:rsid w:val="00A76AAA"/>
    <w:rsid w:val="00A86197"/>
    <w:rsid w:val="00A8623E"/>
    <w:rsid w:val="00A937AE"/>
    <w:rsid w:val="00AA47C3"/>
    <w:rsid w:val="00AA5403"/>
    <w:rsid w:val="00AB44AF"/>
    <w:rsid w:val="00AB496A"/>
    <w:rsid w:val="00AD506C"/>
    <w:rsid w:val="00AD79AA"/>
    <w:rsid w:val="00AE34D1"/>
    <w:rsid w:val="00AE3BFC"/>
    <w:rsid w:val="00AF1BFC"/>
    <w:rsid w:val="00AF1F52"/>
    <w:rsid w:val="00AF2867"/>
    <w:rsid w:val="00AF4292"/>
    <w:rsid w:val="00B1127E"/>
    <w:rsid w:val="00B118C8"/>
    <w:rsid w:val="00B24D14"/>
    <w:rsid w:val="00B316DC"/>
    <w:rsid w:val="00B34787"/>
    <w:rsid w:val="00B35737"/>
    <w:rsid w:val="00B432A3"/>
    <w:rsid w:val="00B61B1D"/>
    <w:rsid w:val="00B62922"/>
    <w:rsid w:val="00B76C88"/>
    <w:rsid w:val="00B80B6A"/>
    <w:rsid w:val="00B8489D"/>
    <w:rsid w:val="00B87581"/>
    <w:rsid w:val="00B947BE"/>
    <w:rsid w:val="00BA21B5"/>
    <w:rsid w:val="00BA4BA5"/>
    <w:rsid w:val="00BA6207"/>
    <w:rsid w:val="00BB2B2A"/>
    <w:rsid w:val="00BB428B"/>
    <w:rsid w:val="00BB7B70"/>
    <w:rsid w:val="00BD656A"/>
    <w:rsid w:val="00BD7620"/>
    <w:rsid w:val="00BE2136"/>
    <w:rsid w:val="00BE5466"/>
    <w:rsid w:val="00BF09B2"/>
    <w:rsid w:val="00BF2636"/>
    <w:rsid w:val="00C06C95"/>
    <w:rsid w:val="00C07515"/>
    <w:rsid w:val="00C10224"/>
    <w:rsid w:val="00C16447"/>
    <w:rsid w:val="00C17443"/>
    <w:rsid w:val="00C17548"/>
    <w:rsid w:val="00C230E9"/>
    <w:rsid w:val="00C2453C"/>
    <w:rsid w:val="00C25998"/>
    <w:rsid w:val="00C26BF8"/>
    <w:rsid w:val="00C3019C"/>
    <w:rsid w:val="00C30F0E"/>
    <w:rsid w:val="00C56904"/>
    <w:rsid w:val="00C57A7C"/>
    <w:rsid w:val="00C57E82"/>
    <w:rsid w:val="00C70A1B"/>
    <w:rsid w:val="00C71DA8"/>
    <w:rsid w:val="00C75086"/>
    <w:rsid w:val="00C80CAF"/>
    <w:rsid w:val="00C80F69"/>
    <w:rsid w:val="00C83ADE"/>
    <w:rsid w:val="00C86A41"/>
    <w:rsid w:val="00C961E6"/>
    <w:rsid w:val="00C970BF"/>
    <w:rsid w:val="00CA1B7E"/>
    <w:rsid w:val="00CA1C39"/>
    <w:rsid w:val="00CA3788"/>
    <w:rsid w:val="00CA7CD5"/>
    <w:rsid w:val="00CC647B"/>
    <w:rsid w:val="00CD13EC"/>
    <w:rsid w:val="00CE5555"/>
    <w:rsid w:val="00CF0341"/>
    <w:rsid w:val="00CF1DC2"/>
    <w:rsid w:val="00CF3CFF"/>
    <w:rsid w:val="00CF49F0"/>
    <w:rsid w:val="00CF6395"/>
    <w:rsid w:val="00D106E0"/>
    <w:rsid w:val="00D15F42"/>
    <w:rsid w:val="00D309CD"/>
    <w:rsid w:val="00D34D21"/>
    <w:rsid w:val="00D41C9A"/>
    <w:rsid w:val="00D527A9"/>
    <w:rsid w:val="00D53D78"/>
    <w:rsid w:val="00D54308"/>
    <w:rsid w:val="00D66F4A"/>
    <w:rsid w:val="00D769B5"/>
    <w:rsid w:val="00D76C6B"/>
    <w:rsid w:val="00D77F57"/>
    <w:rsid w:val="00D85857"/>
    <w:rsid w:val="00DA07B0"/>
    <w:rsid w:val="00DA192F"/>
    <w:rsid w:val="00DA7A30"/>
    <w:rsid w:val="00DB608A"/>
    <w:rsid w:val="00DB7595"/>
    <w:rsid w:val="00DC2276"/>
    <w:rsid w:val="00DD74FD"/>
    <w:rsid w:val="00DE1526"/>
    <w:rsid w:val="00DF383D"/>
    <w:rsid w:val="00E0745D"/>
    <w:rsid w:val="00E11ADB"/>
    <w:rsid w:val="00E1688E"/>
    <w:rsid w:val="00E56DC6"/>
    <w:rsid w:val="00E61966"/>
    <w:rsid w:val="00E669D3"/>
    <w:rsid w:val="00E72B19"/>
    <w:rsid w:val="00E73E69"/>
    <w:rsid w:val="00E766EA"/>
    <w:rsid w:val="00E80FE9"/>
    <w:rsid w:val="00E81401"/>
    <w:rsid w:val="00E94B46"/>
    <w:rsid w:val="00E94C0D"/>
    <w:rsid w:val="00EA4714"/>
    <w:rsid w:val="00EA5547"/>
    <w:rsid w:val="00EB03B9"/>
    <w:rsid w:val="00EC087D"/>
    <w:rsid w:val="00EC147F"/>
    <w:rsid w:val="00EC1CC6"/>
    <w:rsid w:val="00EC25AE"/>
    <w:rsid w:val="00EC3823"/>
    <w:rsid w:val="00ED01EB"/>
    <w:rsid w:val="00ED1FBA"/>
    <w:rsid w:val="00EE1EBB"/>
    <w:rsid w:val="00EE695F"/>
    <w:rsid w:val="00EF044C"/>
    <w:rsid w:val="00EF2E20"/>
    <w:rsid w:val="00F107A7"/>
    <w:rsid w:val="00F14AF0"/>
    <w:rsid w:val="00F153D0"/>
    <w:rsid w:val="00F22E0A"/>
    <w:rsid w:val="00F320E1"/>
    <w:rsid w:val="00F40F8B"/>
    <w:rsid w:val="00F507F9"/>
    <w:rsid w:val="00F6183C"/>
    <w:rsid w:val="00F62185"/>
    <w:rsid w:val="00F629FB"/>
    <w:rsid w:val="00F651D9"/>
    <w:rsid w:val="00F74512"/>
    <w:rsid w:val="00F866F3"/>
    <w:rsid w:val="00F86ED7"/>
    <w:rsid w:val="00FA0719"/>
    <w:rsid w:val="00FB29E5"/>
    <w:rsid w:val="00FB6CFD"/>
    <w:rsid w:val="00FC5556"/>
    <w:rsid w:val="00FC57FC"/>
    <w:rsid w:val="00FE0046"/>
    <w:rsid w:val="00FF3ABD"/>
    <w:rsid w:val="00FF3D3B"/>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A72B8"/>
  <w15:docId w15:val="{02F0EEC2-0E61-4E0B-A40E-B4C38650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86197"/>
    <w:pPr>
      <w:ind w:left="720"/>
      <w:contextualSpacing/>
    </w:pPr>
  </w:style>
  <w:style w:type="paragraph" w:styleId="TOCHeading">
    <w:name w:val="TOC Heading"/>
    <w:basedOn w:val="Heading1"/>
    <w:next w:val="Normal"/>
    <w:uiPriority w:val="39"/>
    <w:unhideWhenUsed/>
    <w:qFormat/>
    <w:rsid w:val="00145E63"/>
    <w:pPr>
      <w:spacing w:before="240" w:line="259" w:lineRule="auto"/>
      <w:outlineLvl w:val="9"/>
    </w:pPr>
    <w:rPr>
      <w:b w:val="0"/>
      <w:bCs w:val="0"/>
      <w:sz w:val="32"/>
      <w:szCs w:val="32"/>
    </w:rPr>
  </w:style>
  <w:style w:type="paragraph" w:customStyle="1" w:styleId="L1">
    <w:name w:val="L1"/>
    <w:basedOn w:val="Normal"/>
    <w:qFormat/>
    <w:rsid w:val="00851B02"/>
    <w:pPr>
      <w:spacing w:line="360" w:lineRule="auto"/>
      <w:jc w:val="center"/>
      <w:outlineLvl w:val="0"/>
    </w:pPr>
    <w:rPr>
      <w:rFonts w:eastAsiaTheme="minorHAnsi"/>
      <w:b/>
      <w:sz w:val="32"/>
      <w:szCs w:val="32"/>
    </w:rPr>
  </w:style>
  <w:style w:type="paragraph" w:customStyle="1" w:styleId="WW-Default">
    <w:name w:val="WW-Default"/>
    <w:rsid w:val="00851B02"/>
    <w:pPr>
      <w:widowControl w:val="0"/>
      <w:suppressAutoHyphens/>
      <w:autoSpaceDE w:val="0"/>
      <w:spacing w:after="0" w:line="240" w:lineRule="auto"/>
    </w:pPr>
    <w:rPr>
      <w:rFonts w:eastAsia="Arial" w:cs="Times New Roman"/>
      <w:color w:val="00000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6309">
      <w:bodyDiv w:val="1"/>
      <w:marLeft w:val="0"/>
      <w:marRight w:val="0"/>
      <w:marTop w:val="0"/>
      <w:marBottom w:val="0"/>
      <w:divBdr>
        <w:top w:val="none" w:sz="0" w:space="0" w:color="auto"/>
        <w:left w:val="none" w:sz="0" w:space="0" w:color="auto"/>
        <w:bottom w:val="none" w:sz="0" w:space="0" w:color="auto"/>
        <w:right w:val="none" w:sz="0" w:space="0" w:color="auto"/>
      </w:divBdr>
    </w:div>
    <w:div w:id="737476622">
      <w:bodyDiv w:val="1"/>
      <w:marLeft w:val="0"/>
      <w:marRight w:val="0"/>
      <w:marTop w:val="0"/>
      <w:marBottom w:val="0"/>
      <w:divBdr>
        <w:top w:val="none" w:sz="0" w:space="0" w:color="auto"/>
        <w:left w:val="none" w:sz="0" w:space="0" w:color="auto"/>
        <w:bottom w:val="none" w:sz="0" w:space="0" w:color="auto"/>
        <w:right w:val="none" w:sz="0" w:space="0" w:color="auto"/>
      </w:divBdr>
    </w:div>
    <w:div w:id="871770559">
      <w:bodyDiv w:val="1"/>
      <w:marLeft w:val="0"/>
      <w:marRight w:val="0"/>
      <w:marTop w:val="0"/>
      <w:marBottom w:val="0"/>
      <w:divBdr>
        <w:top w:val="none" w:sz="0" w:space="0" w:color="auto"/>
        <w:left w:val="none" w:sz="0" w:space="0" w:color="auto"/>
        <w:bottom w:val="none" w:sz="0" w:space="0" w:color="auto"/>
        <w:right w:val="none" w:sz="0" w:space="0" w:color="auto"/>
      </w:divBdr>
    </w:div>
    <w:div w:id="926499233">
      <w:bodyDiv w:val="1"/>
      <w:marLeft w:val="0"/>
      <w:marRight w:val="0"/>
      <w:marTop w:val="0"/>
      <w:marBottom w:val="0"/>
      <w:divBdr>
        <w:top w:val="none" w:sz="0" w:space="0" w:color="auto"/>
        <w:left w:val="none" w:sz="0" w:space="0" w:color="auto"/>
        <w:bottom w:val="none" w:sz="0" w:space="0" w:color="auto"/>
        <w:right w:val="none" w:sz="0" w:space="0" w:color="auto"/>
      </w:divBdr>
    </w:div>
    <w:div w:id="13498664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76511297">
      <w:bodyDiv w:val="1"/>
      <w:marLeft w:val="0"/>
      <w:marRight w:val="0"/>
      <w:marTop w:val="0"/>
      <w:marBottom w:val="0"/>
      <w:divBdr>
        <w:top w:val="none" w:sz="0" w:space="0" w:color="auto"/>
        <w:left w:val="none" w:sz="0" w:space="0" w:color="auto"/>
        <w:bottom w:val="none" w:sz="0" w:space="0" w:color="auto"/>
        <w:right w:val="none" w:sz="0" w:space="0" w:color="auto"/>
      </w:divBdr>
    </w:div>
    <w:div w:id="208182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chinelearningcoban.com/general/2017/02/06/featureenginee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vi.wikipedia.org/wiki/H%E1%BB%8Dc_c%C3%B3_gi%C3%A1m_s%C3%A1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8</TotalTime>
  <Pages>40</Pages>
  <Words>4755</Words>
  <Characters>27106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52100941 -Trần Hữu Quang Trường</cp:lastModifiedBy>
  <cp:revision>3</cp:revision>
  <cp:lastPrinted>2023-12-02T17:14:00Z</cp:lastPrinted>
  <dcterms:created xsi:type="dcterms:W3CDTF">2023-12-23T15:08:00Z</dcterms:created>
  <dcterms:modified xsi:type="dcterms:W3CDTF">2023-12-23T15:32:00Z</dcterms:modified>
</cp:coreProperties>
</file>